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71285037"/>
        <w:docPartObj>
          <w:docPartGallery w:val="Cover Pages"/>
          <w:docPartUnique/>
        </w:docPartObj>
      </w:sdtPr>
      <w:sdtEndPr>
        <w:rPr>
          <w:rFonts w:eastAsiaTheme="majorEastAsia" w:cstheme="majorBidi"/>
          <w:b/>
          <w:color w:val="000000" w:themeColor="text1"/>
          <w:sz w:val="40"/>
          <w:szCs w:val="40"/>
          <w:lang w:val="en-US"/>
        </w:rPr>
      </w:sdtEndPr>
      <w:sdtContent>
        <w:p w14:paraId="6D1DF04C" w14:textId="77777777" w:rsidR="00770F32" w:rsidRDefault="00770F32"/>
        <w:p w14:paraId="30987B03" w14:textId="77777777" w:rsidR="00484234" w:rsidRDefault="00770F32">
          <w:pPr>
            <w:rPr>
              <w:rFonts w:eastAsiaTheme="majorEastAsia" w:cstheme="majorBidi"/>
              <w:b/>
              <w:color w:val="000000" w:themeColor="text1"/>
              <w:sz w:val="40"/>
              <w:szCs w:val="40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0673461" wp14:editId="12510A8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937632" w14:textId="76C97960" w:rsidR="00770F32" w:rsidRPr="00770F32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711D5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MANUAL DE INSTALACIÓN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2A36C2" w14:textId="212BD61F" w:rsidR="00770F32" w:rsidRPr="00796004" w:rsidRDefault="005711D5" w:rsidP="00796004">
                                    <w:pPr>
                                      <w:pStyle w:val="Subttulo"/>
                                    </w:pPr>
                                    <w:r>
                                      <w:t>RESTIFY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Style w:val="nfasissuti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8354BD" w14:textId="292C63E5" w:rsidR="00770F32" w:rsidRPr="00796004" w:rsidRDefault="005711D5" w:rsidP="00796004">
                                    <w:pPr>
                                      <w:pStyle w:val="Sinespaciado"/>
                                      <w:spacing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nfasissutil"/>
                                      </w:rPr>
                                      <w:t>Jaime Canay Agho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067346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C937632" w14:textId="76C97960" w:rsidR="00770F32" w:rsidRPr="00770F32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711D5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MANUAL DE INSTALACIÓN</w:t>
                              </w:r>
                            </w:sdtContent>
                          </w:sdt>
                        </w:p>
                        <w:sdt>
                          <w:sdt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2A36C2" w14:textId="212BD61F" w:rsidR="00770F32" w:rsidRPr="00796004" w:rsidRDefault="005711D5" w:rsidP="00796004">
                              <w:pPr>
                                <w:pStyle w:val="Subttulo"/>
                              </w:pPr>
                              <w:r>
                                <w:t>RESTIFY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Style w:val="nfasissuti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8354BD" w14:textId="292C63E5" w:rsidR="00770F32" w:rsidRPr="00796004" w:rsidRDefault="005711D5" w:rsidP="00796004">
                              <w:pPr>
                                <w:pStyle w:val="Sinespaciado"/>
                                <w:spacing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Style w:val="nfasissutil"/>
                                </w:rPr>
                                <w:t>Jaime Canay Agho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0E046F" wp14:editId="16CCF64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FF421D" w14:textId="38BC26A0" w:rsidR="00770F32" w:rsidRDefault="005711D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A0E046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" fillcolor="#272727 [2749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FF421D" w14:textId="38BC26A0" w:rsidR="00770F32" w:rsidRDefault="005711D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b/>
              <w:color w:val="000000" w:themeColor="text1"/>
              <w:sz w:val="40"/>
              <w:szCs w:val="40"/>
              <w:lang w:val="en-US"/>
            </w:rPr>
            <w:br w:type="page"/>
          </w:r>
        </w:p>
      </w:sdtContent>
    </w:sdt>
    <w:sdt>
      <w:sdtPr>
        <w:id w:val="1469705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B3EF0A" w14:textId="77777777" w:rsidR="00DC10D1" w:rsidRPr="00DC10D1" w:rsidRDefault="00DC10D1" w:rsidP="00DC10D1">
          <w:pPr>
            <w:spacing w:after="360"/>
            <w:jc w:val="center"/>
          </w:pPr>
          <w:r w:rsidRPr="00DC10D1">
            <w:rPr>
              <w:b/>
              <w:bCs/>
              <w:sz w:val="32"/>
              <w:szCs w:val="32"/>
            </w:rPr>
            <w:t>Contenido</w:t>
          </w:r>
        </w:p>
        <w:p w14:paraId="2ED2ACC9" w14:textId="3E807CF8" w:rsidR="008D5E5A" w:rsidRDefault="00E91150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60257" w:history="1">
            <w:r w:rsidR="008D5E5A" w:rsidRPr="006B58BF">
              <w:rPr>
                <w:rStyle w:val="Hipervnculo"/>
                <w:noProof/>
              </w:rPr>
              <w:t>1. REQUISITOS PREVIOS</w:t>
            </w:r>
            <w:r w:rsidR="008D5E5A">
              <w:rPr>
                <w:noProof/>
                <w:webHidden/>
              </w:rPr>
              <w:tab/>
            </w:r>
            <w:r w:rsidR="008D5E5A">
              <w:rPr>
                <w:noProof/>
                <w:webHidden/>
              </w:rPr>
              <w:fldChar w:fldCharType="begin"/>
            </w:r>
            <w:r w:rsidR="008D5E5A">
              <w:rPr>
                <w:noProof/>
                <w:webHidden/>
              </w:rPr>
              <w:instrText xml:space="preserve"> PAGEREF _Toc231160257 \h </w:instrText>
            </w:r>
            <w:r w:rsidR="008D5E5A">
              <w:rPr>
                <w:noProof/>
                <w:webHidden/>
              </w:rPr>
            </w:r>
            <w:r w:rsidR="008D5E5A">
              <w:rPr>
                <w:noProof/>
                <w:webHidden/>
              </w:rPr>
              <w:fldChar w:fldCharType="separate"/>
            </w:r>
            <w:r w:rsidR="008D5E5A">
              <w:rPr>
                <w:noProof/>
                <w:webHidden/>
              </w:rPr>
              <w:t>2</w:t>
            </w:r>
            <w:r w:rsidR="008D5E5A">
              <w:rPr>
                <w:noProof/>
                <w:webHidden/>
              </w:rPr>
              <w:fldChar w:fldCharType="end"/>
            </w:r>
          </w:hyperlink>
        </w:p>
        <w:p w14:paraId="633B69C4" w14:textId="5D6B9C47" w:rsidR="008D5E5A" w:rsidRDefault="008D5E5A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58" w:history="1">
            <w:r w:rsidRPr="006B58BF">
              <w:rPr>
                <w:rStyle w:val="Hipervnculo"/>
                <w:noProof/>
              </w:rPr>
              <w:t>2. INSTALACIÓN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80BB" w14:textId="1F215ACF" w:rsidR="008D5E5A" w:rsidRDefault="008D5E5A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59" w:history="1">
            <w:r w:rsidRPr="006B58BF">
              <w:rPr>
                <w:rStyle w:val="Hipervnculo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58BF">
              <w:rPr>
                <w:rStyle w:val="Hipervnculo"/>
                <w:noProof/>
              </w:rPr>
              <w:t>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81CA" w14:textId="32303006" w:rsidR="008D5E5A" w:rsidRDefault="008D5E5A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0" w:history="1">
            <w:r w:rsidRPr="006B58BF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58BF">
              <w:rPr>
                <w:rStyle w:val="Hipervnculo"/>
                <w:noProof/>
              </w:rPr>
              <w:t>CREAR EL ARCHIVO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05F6" w14:textId="431FF504" w:rsidR="008D5E5A" w:rsidRDefault="008D5E5A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1" w:history="1">
            <w:r w:rsidRPr="006B58BF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58BF">
              <w:rPr>
                <w:rStyle w:val="Hipervnculo"/>
                <w:noProof/>
              </w:rPr>
              <w:t>CONFIGURAR LOS CERTIFICADOS SSL (Opcional para 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9791" w14:textId="063BA4F4" w:rsidR="008D5E5A" w:rsidRDefault="008D5E5A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2" w:history="1">
            <w:r w:rsidRPr="006B58BF">
              <w:rPr>
                <w:rStyle w:val="Hipervnculo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58BF">
              <w:rPr>
                <w:rStyle w:val="Hipervnculo"/>
                <w:noProof/>
              </w:rPr>
              <w:t>LIMPIAR EL ENTORNO DOCKER (Recomendado)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706A" w14:textId="172FEEF7" w:rsidR="008D5E5A" w:rsidRDefault="008D5E5A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3" w:history="1">
            <w:r w:rsidRPr="006B58BF">
              <w:rPr>
                <w:rStyle w:val="Hipervnculo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58BF">
              <w:rPr>
                <w:rStyle w:val="Hipervnculo"/>
                <w:noProof/>
              </w:rPr>
              <w:t>CONSTRUCCIÓN Y LANZAMIENTO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6B14" w14:textId="0AC7EC56" w:rsidR="008D5E5A" w:rsidRDefault="008D5E5A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4" w:history="1">
            <w:r w:rsidRPr="006B58BF">
              <w:rPr>
                <w:rStyle w:val="Hipervnculo"/>
                <w:noProof/>
                <w:lang w:val="en-US"/>
              </w:rPr>
              <w:t>3. VERIFICACIÓN DEL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8634" w14:textId="668CD040" w:rsidR="008D5E5A" w:rsidRDefault="008D5E5A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60265" w:history="1">
            <w:r w:rsidRPr="006B58BF">
              <w:rPr>
                <w:rStyle w:val="Hipervnculo"/>
                <w:noProof/>
              </w:rPr>
              <w:t>PRUEBA DE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4160" w14:textId="78364B9C" w:rsidR="00DC10D1" w:rsidRDefault="00E91150">
          <w:r>
            <w:rPr>
              <w:rFonts w:eastAsiaTheme="minorEastAsia" w:cs="Times New Roman"/>
              <w:b/>
              <w:bCs/>
              <w:noProof/>
              <w:kern w:val="0"/>
              <w:lang w:eastAsia="es-ES"/>
              <w14:ligatures w14:val="none"/>
            </w:rPr>
            <w:fldChar w:fldCharType="end"/>
          </w:r>
        </w:p>
      </w:sdtContent>
    </w:sdt>
    <w:p w14:paraId="4D66EB8C" w14:textId="5C0B51D3" w:rsidR="00BD2021" w:rsidRDefault="00484234" w:rsidP="00E91150">
      <w:r>
        <w:br w:type="page"/>
      </w:r>
      <w:r w:rsidR="00CD46F9" w:rsidRPr="00CD46F9">
        <w:lastRenderedPageBreak/>
        <w:t xml:space="preserve">Este manual describe los requisitos y pasos necesarios para clonar, configurar y desplegar la plataforma </w:t>
      </w:r>
      <w:proofErr w:type="spellStart"/>
      <w:r w:rsidR="00CD46F9" w:rsidRPr="00CD46F9">
        <w:rPr>
          <w:b/>
          <w:bCs/>
        </w:rPr>
        <w:t>Restify</w:t>
      </w:r>
      <w:proofErr w:type="spellEnd"/>
      <w:r w:rsidR="00CD46F9" w:rsidRPr="00CD46F9">
        <w:t xml:space="preserve"> en un entorno local o de producción (VPS) utilizando Docker y </w:t>
      </w:r>
      <w:proofErr w:type="spellStart"/>
      <w:r w:rsidR="00CD46F9" w:rsidRPr="00CD46F9">
        <w:t>Nginx</w:t>
      </w:r>
      <w:proofErr w:type="spellEnd"/>
      <w:r w:rsidR="00CD46F9" w:rsidRPr="00CD46F9">
        <w:t xml:space="preserve"> como proxy inverso seguro.</w:t>
      </w:r>
    </w:p>
    <w:p w14:paraId="0DBBB93B" w14:textId="780735BE" w:rsidR="00CD46F9" w:rsidRDefault="00CD46F9" w:rsidP="00CD46F9">
      <w:pPr>
        <w:pStyle w:val="Ttulo1"/>
      </w:pPr>
      <w:bookmarkStart w:id="0" w:name="_Toc231160257"/>
      <w:r>
        <w:t>REQUISITOS PREVIOS</w:t>
      </w:r>
      <w:bookmarkEnd w:id="0"/>
    </w:p>
    <w:p w14:paraId="00B4B517" w14:textId="77777777" w:rsidR="00CD46F9" w:rsidRPr="00CD46F9" w:rsidRDefault="00CD46F9" w:rsidP="00CD46F9">
      <w:r w:rsidRPr="00CD46F9">
        <w:t>Antes de comenzar, es necesario asegurarse de que el siguiente software está instalado en la máquina de destino:</w:t>
      </w:r>
    </w:p>
    <w:p w14:paraId="2F93DBE5" w14:textId="77777777" w:rsidR="00CD46F9" w:rsidRPr="00CD46F9" w:rsidRDefault="00CD46F9" w:rsidP="00CD46F9">
      <w:pPr>
        <w:numPr>
          <w:ilvl w:val="0"/>
          <w:numId w:val="11"/>
        </w:numPr>
      </w:pPr>
      <w:r w:rsidRPr="00CD46F9">
        <w:rPr>
          <w:b/>
          <w:bCs/>
        </w:rPr>
        <w:t>Git:</w:t>
      </w:r>
      <w:r w:rsidRPr="00CD46F9">
        <w:t xml:space="preserve"> Para la clonación del repositorio.</w:t>
      </w:r>
    </w:p>
    <w:p w14:paraId="56679DEF" w14:textId="77777777" w:rsidR="00CD46F9" w:rsidRPr="00CD46F9" w:rsidRDefault="00CD46F9" w:rsidP="00CD46F9">
      <w:pPr>
        <w:numPr>
          <w:ilvl w:val="0"/>
          <w:numId w:val="11"/>
        </w:numPr>
      </w:pPr>
      <w:r w:rsidRPr="00CD46F9">
        <w:rPr>
          <w:b/>
          <w:bCs/>
        </w:rPr>
        <w:t>Docker Desktop</w:t>
      </w:r>
      <w:r w:rsidRPr="00CD46F9">
        <w:t xml:space="preserve"> (en Windows/macOS) o </w:t>
      </w:r>
      <w:r w:rsidRPr="00CD46F9">
        <w:rPr>
          <w:b/>
          <w:bCs/>
        </w:rPr>
        <w:t xml:space="preserve">Docker </w:t>
      </w:r>
      <w:proofErr w:type="spellStart"/>
      <w:r w:rsidRPr="00CD46F9">
        <w:rPr>
          <w:b/>
          <w:bCs/>
        </w:rPr>
        <w:t>Engine</w:t>
      </w:r>
      <w:proofErr w:type="spellEnd"/>
      <w:r w:rsidRPr="00CD46F9">
        <w:rPr>
          <w:b/>
          <w:bCs/>
        </w:rPr>
        <w:t xml:space="preserve"> + Docker </w:t>
      </w:r>
      <w:proofErr w:type="spellStart"/>
      <w:r w:rsidRPr="00CD46F9">
        <w:rPr>
          <w:b/>
          <w:bCs/>
        </w:rPr>
        <w:t>Compose</w:t>
      </w:r>
      <w:proofErr w:type="spellEnd"/>
      <w:r w:rsidRPr="00CD46F9">
        <w:t xml:space="preserve"> (en Linux/Ubuntu).</w:t>
      </w:r>
    </w:p>
    <w:p w14:paraId="6022B293" w14:textId="77777777" w:rsidR="00CD46F9" w:rsidRPr="00CD46F9" w:rsidRDefault="00CD46F9" w:rsidP="00CD46F9">
      <w:pPr>
        <w:numPr>
          <w:ilvl w:val="0"/>
          <w:numId w:val="11"/>
        </w:numPr>
      </w:pPr>
      <w:r w:rsidRPr="00CD46F9">
        <w:rPr>
          <w:b/>
          <w:bCs/>
        </w:rPr>
        <w:t>Puertos Libres:</w:t>
      </w:r>
      <w:r w:rsidRPr="00CD46F9">
        <w:t xml:space="preserve"> Los puertos 80 (HTTP), 443 (HTTPS) y 3306 (MySQL, si se desea exponer) deben estar disponibles en la máquina host.</w:t>
      </w:r>
    </w:p>
    <w:p w14:paraId="389EBA95" w14:textId="230B2C90" w:rsidR="00CD46F9" w:rsidRDefault="00A30DAD" w:rsidP="00CD46F9">
      <w:pPr>
        <w:pStyle w:val="Ttulo1"/>
      </w:pPr>
      <w:bookmarkStart w:id="1" w:name="_Toc231160258"/>
      <w:r>
        <w:t>INSTALACIÓN Y DESPLIEGUE</w:t>
      </w:r>
      <w:bookmarkEnd w:id="1"/>
    </w:p>
    <w:p w14:paraId="0E305610" w14:textId="4CA530E3" w:rsidR="00A30DAD" w:rsidRDefault="00A30DAD" w:rsidP="00A30DAD">
      <w:pPr>
        <w:pStyle w:val="Ttulo2"/>
        <w:numPr>
          <w:ilvl w:val="0"/>
          <w:numId w:val="12"/>
        </w:numPr>
      </w:pPr>
      <w:bookmarkStart w:id="2" w:name="_Toc231160259"/>
      <w:r>
        <w:t>CLONAR EL REPOSITORIO</w:t>
      </w:r>
      <w:bookmarkEnd w:id="2"/>
    </w:p>
    <w:p w14:paraId="63DC64FF" w14:textId="6DCE9061" w:rsidR="00A30DAD" w:rsidRDefault="00A30DAD" w:rsidP="00A30DAD">
      <w:r w:rsidRPr="00A30DAD">
        <w:t>En primer lugar, se debe abrir la terminal y clonar el repositorio de GitHub en la máquina de destino: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30DAD" w14:paraId="2C6145F9" w14:textId="77777777" w:rsidTr="00A30DAD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0B7E2EEE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git clone https://github.com/jCanay/restify</w:t>
            </w:r>
          </w:p>
          <w:p w14:paraId="78ECB824" w14:textId="70E92AA4" w:rsidR="00A30DAD" w:rsidRDefault="00A30DAD" w:rsidP="00A30DAD">
            <w:r w:rsidRPr="00A30DAD">
              <w:rPr>
                <w:rFonts w:ascii="Consolas" w:hAnsi="Consolas"/>
                <w:sz w:val="19"/>
                <w:szCs w:val="19"/>
              </w:rPr>
              <w:t xml:space="preserve">cd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restify</w:t>
            </w:r>
            <w:proofErr w:type="spellEnd"/>
          </w:p>
        </w:tc>
      </w:tr>
    </w:tbl>
    <w:p w14:paraId="21C3102F" w14:textId="77777777" w:rsidR="00A30DAD" w:rsidRDefault="00A30DAD" w:rsidP="00A30DAD"/>
    <w:p w14:paraId="08C329BC" w14:textId="77777777" w:rsidR="00A30DAD" w:rsidRPr="00A30DAD" w:rsidRDefault="00A30DAD" w:rsidP="00A30DAD">
      <w:r w:rsidRPr="00A30DAD">
        <w:t>Si el proyecto ya ha sido clonado previamente y se desea desplegar la última versión, se deben traer los cambios de la rama principal: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30DAD" w:rsidRPr="00A30DAD" w14:paraId="59720A46" w14:textId="77777777" w:rsidTr="00A30DAD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53FF33E9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 xml:space="preserve">cd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restify</w:t>
            </w:r>
            <w:proofErr w:type="spellEnd"/>
          </w:p>
          <w:p w14:paraId="4A3E7742" w14:textId="55ECCE0A" w:rsidR="00A30DAD" w:rsidRPr="00A30DAD" w:rsidRDefault="00A30DAD" w:rsidP="003E1E14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git pull origin main</w:t>
            </w:r>
          </w:p>
        </w:tc>
      </w:tr>
    </w:tbl>
    <w:p w14:paraId="68AD1E4A" w14:textId="77777777" w:rsidR="00A30DAD" w:rsidRDefault="00A30DAD" w:rsidP="00A30DAD"/>
    <w:p w14:paraId="396BB87A" w14:textId="77777777" w:rsidR="008D5E5A" w:rsidRDefault="008D5E5A">
      <w:pPr>
        <w:spacing w:line="259" w:lineRule="auto"/>
      </w:pPr>
      <w:r>
        <w:br w:type="page"/>
      </w:r>
    </w:p>
    <w:p w14:paraId="402A3184" w14:textId="0FB1F75F" w:rsidR="00A30DAD" w:rsidRPr="00A30DAD" w:rsidRDefault="00A30DAD" w:rsidP="00A30DAD">
      <w:r w:rsidRPr="00A30DAD">
        <w:lastRenderedPageBreak/>
        <w:t>Una vez ejecutado este paso, se creará la estructura de directorios del proyecto: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30DAD" w:rsidRPr="00A30DAD" w14:paraId="1F4B91FD" w14:textId="77777777" w:rsidTr="00A30DAD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5E91DAC9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restify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/</w:t>
            </w:r>
          </w:p>
          <w:p w14:paraId="1C83435D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 xml:space="preserve">├── backend/            # Código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fuente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 xml:space="preserve"> de Spring Boot &amp;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Dockerfile</w:t>
            </w:r>
            <w:proofErr w:type="spellEnd"/>
          </w:p>
          <w:p w14:paraId="72BC014D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</w:rPr>
            </w:pPr>
            <w:r w:rsidRPr="00A30DAD">
              <w:rPr>
                <w:rFonts w:ascii="Consolas" w:hAnsi="Consolas"/>
                <w:sz w:val="19"/>
                <w:szCs w:val="19"/>
              </w:rPr>
              <w:t xml:space="preserve">├──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frontend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</w:rPr>
              <w:t xml:space="preserve">/           # Código fuente de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React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</w:rPr>
              <w:t xml:space="preserve"> (Vite) &amp;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Dockerfile</w:t>
            </w:r>
            <w:proofErr w:type="spellEnd"/>
          </w:p>
          <w:p w14:paraId="318AE1DB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</w:rPr>
            </w:pPr>
            <w:r w:rsidRPr="00A30DAD">
              <w:rPr>
                <w:rFonts w:ascii="Consolas" w:hAnsi="Consolas"/>
                <w:sz w:val="19"/>
                <w:szCs w:val="19"/>
              </w:rPr>
              <w:t xml:space="preserve">├──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certs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</w:rPr>
              <w:t>/              # Carpeta para certificados SSL (Opcional)</w:t>
            </w:r>
          </w:p>
          <w:p w14:paraId="38076434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</w:rPr>
            </w:pPr>
            <w:r w:rsidRPr="00A30DAD">
              <w:rPr>
                <w:rFonts w:ascii="Consolas" w:hAnsi="Consolas"/>
                <w:sz w:val="19"/>
                <w:szCs w:val="19"/>
              </w:rPr>
              <w:t>├── .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env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</w:rPr>
              <w:t xml:space="preserve">                # Archivo general de variables (A crear)</w:t>
            </w:r>
          </w:p>
          <w:p w14:paraId="2E0C0C96" w14:textId="23741C75" w:rsidR="00A30DAD" w:rsidRPr="00A30DAD" w:rsidRDefault="00A30DAD" w:rsidP="003E1E14">
            <w:pPr>
              <w:rPr>
                <w:rFonts w:ascii="Consolas" w:hAnsi="Consolas"/>
              </w:rPr>
            </w:pPr>
            <w:r w:rsidRPr="00A30DAD">
              <w:rPr>
                <w:rFonts w:ascii="Consolas" w:hAnsi="Consolas"/>
                <w:sz w:val="19"/>
                <w:szCs w:val="19"/>
              </w:rPr>
              <w:t xml:space="preserve">└── 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docker-compose.yml</w:t>
            </w:r>
            <w:proofErr w:type="spellEnd"/>
            <w:r w:rsidRPr="00A30DAD">
              <w:rPr>
                <w:rFonts w:ascii="Consolas" w:hAnsi="Consolas"/>
                <w:sz w:val="19"/>
                <w:szCs w:val="19"/>
              </w:rPr>
              <w:t xml:space="preserve">  # Orquestador de los contenedores</w:t>
            </w:r>
          </w:p>
        </w:tc>
      </w:tr>
    </w:tbl>
    <w:p w14:paraId="40564CB1" w14:textId="05CF9E54" w:rsidR="00CD46F9" w:rsidRDefault="00A30DAD" w:rsidP="00A30DAD">
      <w:pPr>
        <w:pStyle w:val="Ttulo2"/>
        <w:numPr>
          <w:ilvl w:val="0"/>
          <w:numId w:val="12"/>
        </w:numPr>
      </w:pPr>
      <w:bookmarkStart w:id="3" w:name="_Toc231160260"/>
      <w:r>
        <w:t>CREAR EL ARCHIVO DE VARIABLES DE ENTORNO</w:t>
      </w:r>
      <w:bookmarkEnd w:id="3"/>
    </w:p>
    <w:p w14:paraId="3103F113" w14:textId="0DDC0A2E" w:rsidR="00A30DAD" w:rsidRPr="00A30DAD" w:rsidRDefault="00A30DAD" w:rsidP="00A30DAD">
      <w:r w:rsidRPr="00A30DAD">
        <w:t xml:space="preserve">Una vez dentro de la raíz del proyecto </w:t>
      </w:r>
      <w:proofErr w:type="spellStart"/>
      <w:r w:rsidRPr="00A30DAD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</w:t>
      </w:r>
      <w:proofErr w:type="spellEnd"/>
      <w:r w:rsidRPr="00A30DAD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/</w:t>
      </w:r>
      <w:r w:rsidRPr="00A30DAD">
        <w:rPr>
          <w:shd w:val="clear" w:color="auto" w:fill="D9D9D9" w:themeFill="background1" w:themeFillShade="D9"/>
        </w:rPr>
        <w:t>,</w:t>
      </w:r>
      <w:r w:rsidRPr="00A30DAD">
        <w:t xml:space="preserve"> se debe crear un archivo </w:t>
      </w:r>
      <w:proofErr w:type="gramStart"/>
      <w:r w:rsidRPr="00A30DAD">
        <w:t xml:space="preserve">llamado </w:t>
      </w:r>
      <w:r w:rsidRPr="00A30DAD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.</w:t>
      </w:r>
      <w:proofErr w:type="spellStart"/>
      <w:r w:rsidRPr="00A30DAD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env</w:t>
      </w:r>
      <w:proofErr w:type="spellEnd"/>
      <w:proofErr w:type="gramEnd"/>
      <w:r w:rsidRPr="00A30DAD">
        <w:t>. Este archivo centraliza las variables para todos los servicios (</w:t>
      </w:r>
      <w:proofErr w:type="spellStart"/>
      <w:r w:rsidRPr="00A30DAD">
        <w:t>frontend</w:t>
      </w:r>
      <w:proofErr w:type="spellEnd"/>
      <w:r w:rsidRPr="00A30DAD">
        <w:t xml:space="preserve">, </w:t>
      </w:r>
      <w:proofErr w:type="spellStart"/>
      <w:r w:rsidRPr="00A30DAD">
        <w:t>backend</w:t>
      </w:r>
      <w:proofErr w:type="spellEnd"/>
      <w:r w:rsidRPr="00A30DAD">
        <w:t xml:space="preserve"> y base de datos). El contenido debe seguir esta estructura: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30DAD" w:rsidRPr="00A30DAD" w14:paraId="323E0D7C" w14:textId="77777777" w:rsidTr="003E1E14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73AB0411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DB_NAME=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db_name</w:t>
            </w:r>
            <w:proofErr w:type="spellEnd"/>
          </w:p>
          <w:p w14:paraId="02C7F9F0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DB_USERNAME=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db_username</w:t>
            </w:r>
            <w:proofErr w:type="spellEnd"/>
          </w:p>
          <w:p w14:paraId="4CCC261B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DB_PASSWORD=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db_password</w:t>
            </w:r>
            <w:proofErr w:type="spellEnd"/>
          </w:p>
          <w:p w14:paraId="4EDEC34F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DB_ROOT_PASSWORD=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db_root_password</w:t>
            </w:r>
            <w:proofErr w:type="spellEnd"/>
          </w:p>
          <w:p w14:paraId="52F794F3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</w:p>
          <w:p w14:paraId="7F1A13A7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JWT_SECRET=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jwt_secret</w:t>
            </w:r>
            <w:proofErr w:type="spellEnd"/>
          </w:p>
          <w:p w14:paraId="2670E4A8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</w:p>
          <w:p w14:paraId="5400C597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INITIAL_ADMIN_USERNAME=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initial_admin_username</w:t>
            </w:r>
            <w:proofErr w:type="spellEnd"/>
          </w:p>
          <w:p w14:paraId="3CA9136A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INITIAL_ADMIN_PASSWORD=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initial_admin_password</w:t>
            </w:r>
            <w:proofErr w:type="spellEnd"/>
          </w:p>
          <w:p w14:paraId="3D5A9004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INITIAL_ADMIN_EMAIL=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  <w:lang w:val="en-US"/>
              </w:rPr>
              <w:t>initial@admin.email</w:t>
            </w:r>
            <w:proofErr w:type="spellEnd"/>
          </w:p>
          <w:p w14:paraId="5653C05E" w14:textId="77777777" w:rsidR="00A30DAD" w:rsidRPr="00A30DAD" w:rsidRDefault="00A30DAD" w:rsidP="00A30DAD">
            <w:pPr>
              <w:rPr>
                <w:rFonts w:ascii="Consolas" w:hAnsi="Consolas"/>
                <w:sz w:val="19"/>
                <w:szCs w:val="19"/>
                <w:lang w:val="en-US"/>
              </w:rPr>
            </w:pPr>
          </w:p>
          <w:p w14:paraId="2972C00A" w14:textId="0308D94F" w:rsidR="00A30DAD" w:rsidRPr="00A30DAD" w:rsidRDefault="00A30DAD" w:rsidP="003E1E14">
            <w:pPr>
              <w:rPr>
                <w:rFonts w:ascii="Consolas" w:hAnsi="Consolas"/>
                <w:sz w:val="19"/>
                <w:szCs w:val="19"/>
              </w:rPr>
            </w:pPr>
            <w:r w:rsidRPr="00A30DAD">
              <w:rPr>
                <w:rFonts w:ascii="Consolas" w:hAnsi="Consolas"/>
                <w:sz w:val="19"/>
                <w:szCs w:val="19"/>
              </w:rPr>
              <w:t>MAPTILER_KEY=</w:t>
            </w:r>
            <w:proofErr w:type="spellStart"/>
            <w:r w:rsidRPr="00A30DAD">
              <w:rPr>
                <w:rFonts w:ascii="Consolas" w:hAnsi="Consolas"/>
                <w:sz w:val="19"/>
                <w:szCs w:val="19"/>
              </w:rPr>
              <w:t>maptiler_key</w:t>
            </w:r>
            <w:proofErr w:type="spellEnd"/>
          </w:p>
        </w:tc>
      </w:tr>
    </w:tbl>
    <w:p w14:paraId="6947CB85" w14:textId="64EEFA84" w:rsidR="00A30DAD" w:rsidRDefault="006909E2" w:rsidP="006909E2">
      <w:pPr>
        <w:pStyle w:val="Ttulo2"/>
        <w:numPr>
          <w:ilvl w:val="0"/>
          <w:numId w:val="12"/>
        </w:numPr>
      </w:pPr>
      <w:bookmarkStart w:id="4" w:name="_Toc231160261"/>
      <w:r w:rsidRPr="006909E2">
        <w:t>CONFIGURAR LOS CERTIFICADOS SSL (Opcional p</w:t>
      </w:r>
      <w:r>
        <w:t>ara Local)</w:t>
      </w:r>
      <w:bookmarkEnd w:id="4"/>
    </w:p>
    <w:p w14:paraId="0672B2A2" w14:textId="5F6A187E" w:rsidR="006909E2" w:rsidRDefault="006909E2" w:rsidP="006909E2">
      <w:r w:rsidRPr="006909E2">
        <w:t>La gestión de certificados varía según el entorno de despliegue:</w:t>
      </w:r>
    </w:p>
    <w:p w14:paraId="3209171C" w14:textId="19BA5CAA" w:rsidR="006909E2" w:rsidRDefault="006909E2" w:rsidP="006909E2">
      <w:pPr>
        <w:pStyle w:val="Prrafodelista"/>
        <w:numPr>
          <w:ilvl w:val="0"/>
          <w:numId w:val="13"/>
        </w:numPr>
      </w:pPr>
      <w:r w:rsidRPr="006909E2">
        <w:rPr>
          <w:b/>
          <w:bCs/>
        </w:rPr>
        <w:t>Despliegue en Local</w:t>
      </w:r>
      <w:r w:rsidRPr="006909E2">
        <w:t xml:space="preserve"> (localhost): Este paso es opcional. Si no se dispone de certificados, </w:t>
      </w:r>
      <w:proofErr w:type="spellStart"/>
      <w:r w:rsidRPr="006909E2">
        <w:t>Nginx</w:t>
      </w:r>
      <w:proofErr w:type="spellEnd"/>
      <w:r w:rsidRPr="006909E2">
        <w:t xml:space="preserve"> funcionará de forma nativa a través del puerto HTTP `80`.</w:t>
      </w:r>
    </w:p>
    <w:p w14:paraId="568C173B" w14:textId="2384B3EF" w:rsidR="006909E2" w:rsidRDefault="006909E2" w:rsidP="006909E2">
      <w:pPr>
        <w:pStyle w:val="Prrafodelista"/>
        <w:numPr>
          <w:ilvl w:val="0"/>
          <w:numId w:val="13"/>
        </w:numPr>
      </w:pPr>
      <w:r w:rsidRPr="006909E2">
        <w:rPr>
          <w:b/>
          <w:bCs/>
        </w:rPr>
        <w:t>Despliegue en Producción</w:t>
      </w:r>
      <w:r>
        <w:t xml:space="preserve"> (Dominio real): Es obligatorio introducir los certificados SSL emitidos para el dominio en la </w:t>
      </w:r>
      <w:proofErr w:type="gramStart"/>
      <w:r>
        <w:t xml:space="preserve">carpeta </w:t>
      </w:r>
      <w:r w:rsidRPr="006909E2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.</w:t>
      </w:r>
      <w:proofErr w:type="gramEnd"/>
      <w:r w:rsidRPr="006909E2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/</w:t>
      </w:r>
      <w:proofErr w:type="spellStart"/>
      <w:r w:rsidRPr="006909E2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certs</w:t>
      </w:r>
      <w:proofErr w:type="spellEnd"/>
      <w:r w:rsidRPr="006909E2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/</w:t>
      </w:r>
      <w:r>
        <w:t>. Los archivos deben nombrarse estrictamente de la siguiente manera:</w:t>
      </w:r>
    </w:p>
    <w:p w14:paraId="58758D16" w14:textId="023E8349" w:rsidR="006909E2" w:rsidRPr="00451927" w:rsidRDefault="006909E2" w:rsidP="006909E2">
      <w:pPr>
        <w:pStyle w:val="Prrafodelista"/>
        <w:numPr>
          <w:ilvl w:val="1"/>
          <w:numId w:val="13"/>
        </w:numPr>
        <w:rPr>
          <w:rFonts w:ascii="Consolas" w:hAnsi="Consolas"/>
          <w:sz w:val="19"/>
          <w:szCs w:val="19"/>
        </w:rPr>
      </w:pP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restify.crt</w:t>
      </w:r>
    </w:p>
    <w:p w14:paraId="252E600A" w14:textId="449B11C5" w:rsidR="006909E2" w:rsidRPr="00451927" w:rsidRDefault="006909E2" w:rsidP="006909E2">
      <w:pPr>
        <w:pStyle w:val="Prrafodelista"/>
        <w:numPr>
          <w:ilvl w:val="1"/>
          <w:numId w:val="13"/>
        </w:numPr>
        <w:rPr>
          <w:rFonts w:ascii="Consolas" w:hAnsi="Consolas"/>
          <w:sz w:val="19"/>
          <w:szCs w:val="19"/>
        </w:rPr>
      </w:pPr>
      <w:proofErr w:type="spellStart"/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restify.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key</w:t>
      </w:r>
      <w:proofErr w:type="spellEnd"/>
    </w:p>
    <w:p w14:paraId="17883C12" w14:textId="6457F5D5" w:rsidR="006909E2" w:rsidRDefault="00451927" w:rsidP="00451927">
      <w:pPr>
        <w:pStyle w:val="Ttulo2"/>
        <w:numPr>
          <w:ilvl w:val="0"/>
          <w:numId w:val="12"/>
        </w:numPr>
      </w:pPr>
      <w:bookmarkStart w:id="5" w:name="_Toc231160262"/>
      <w:r w:rsidRPr="00451927">
        <w:lastRenderedPageBreak/>
        <w:t>LIMPIAR EL ENTORNO DOCKER</w:t>
      </w:r>
      <w:r w:rsidRPr="00451927">
        <w:t xml:space="preserve"> (Recomendado)</w:t>
      </w:r>
      <w:bookmarkEnd w:id="5"/>
    </w:p>
    <w:p w14:paraId="242DDC84" w14:textId="1567021B" w:rsidR="00451927" w:rsidRDefault="00451927" w:rsidP="00451927">
      <w:r w:rsidRPr="00451927">
        <w:t>Para asegurar una instalación limpia y evitar conflictos con residuos de ejecuciones anteriores, se aconseja ejecutar: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451927" w:rsidRPr="00451927" w14:paraId="21C96685" w14:textId="77777777" w:rsidTr="003E1E14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0168F114" w14:textId="77777777" w:rsidR="00451927" w:rsidRPr="00451927" w:rsidRDefault="00451927" w:rsidP="00451927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docker-compose down --remove-orphans</w:t>
            </w:r>
          </w:p>
          <w:p w14:paraId="7560E8A1" w14:textId="7B8C276C" w:rsidR="00451927" w:rsidRPr="00451927" w:rsidRDefault="00451927" w:rsidP="003E1E14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docker system prune -f</w:t>
            </w:r>
          </w:p>
        </w:tc>
      </w:tr>
    </w:tbl>
    <w:p w14:paraId="642C0BE5" w14:textId="19C7DE16" w:rsidR="00451927" w:rsidRDefault="00451927" w:rsidP="00451927">
      <w:pPr>
        <w:pStyle w:val="Ttulo2"/>
        <w:numPr>
          <w:ilvl w:val="0"/>
          <w:numId w:val="12"/>
        </w:numPr>
      </w:pPr>
      <w:bookmarkStart w:id="6" w:name="_Toc231160263"/>
      <w:r w:rsidRPr="00451927">
        <w:t>CONSTRUCCIÓN Y LANZAMIENTO</w:t>
      </w:r>
      <w:bookmarkEnd w:id="6"/>
    </w:p>
    <w:p w14:paraId="40A126FD" w14:textId="01F16AD2" w:rsidR="00451927" w:rsidRDefault="00451927" w:rsidP="00451927">
      <w:r w:rsidRPr="00451927">
        <w:t>Para compilar el código de los submódulos y levantar la infraestructura completa en segundo plano, se ejecuta el siguiente comando: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451927" w:rsidRPr="00451927" w14:paraId="3E4AE77B" w14:textId="77777777" w:rsidTr="003E1E14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373318CB" w14:textId="43427272" w:rsidR="00451927" w:rsidRPr="00451927" w:rsidRDefault="00451927" w:rsidP="003E1E14">
            <w:pPr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451927">
              <w:rPr>
                <w:rFonts w:ascii="Consolas" w:hAnsi="Consolas"/>
                <w:sz w:val="19"/>
                <w:szCs w:val="19"/>
              </w:rPr>
              <w:t>docker-compose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</w:rPr>
              <w:t xml:space="preserve"> up -d --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</w:rPr>
              <w:t>build</w:t>
            </w:r>
            <w:proofErr w:type="spellEnd"/>
          </w:p>
        </w:tc>
      </w:tr>
    </w:tbl>
    <w:p w14:paraId="5BE093EF" w14:textId="337388B1" w:rsidR="00451927" w:rsidRDefault="00451927" w:rsidP="00451927">
      <w:pPr>
        <w:pStyle w:val="Ttulo1"/>
        <w:rPr>
          <w:lang w:val="en-US"/>
        </w:rPr>
      </w:pPr>
      <w:bookmarkStart w:id="7" w:name="_Toc231160264"/>
      <w:r>
        <w:rPr>
          <w:lang w:val="en-US"/>
        </w:rPr>
        <w:t>VERIFICACIÓN DEL ESTADO</w:t>
      </w:r>
      <w:bookmarkEnd w:id="7"/>
    </w:p>
    <w:p w14:paraId="7AC0931B" w14:textId="0AA98907" w:rsidR="00451927" w:rsidRDefault="00451927" w:rsidP="00451927">
      <w:r w:rsidRPr="00451927">
        <w:t xml:space="preserve">Para comprobar que todos los componentes de </w:t>
      </w:r>
      <w:proofErr w:type="spellStart"/>
      <w:r w:rsidRPr="00451927">
        <w:t>Restify</w:t>
      </w:r>
      <w:proofErr w:type="spellEnd"/>
      <w:r w:rsidRPr="00451927">
        <w:t xml:space="preserve"> están operando correctamente, se ejecuta el comando: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451927" w:rsidRPr="00451927" w14:paraId="645512E7" w14:textId="77777777" w:rsidTr="003E1E14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38DBD3B2" w14:textId="1F6CBDD3" w:rsidR="00451927" w:rsidRPr="00451927" w:rsidRDefault="00451927" w:rsidP="003E1E14">
            <w:pPr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451927">
              <w:rPr>
                <w:rFonts w:ascii="Consolas" w:hAnsi="Consolas"/>
                <w:sz w:val="19"/>
                <w:szCs w:val="19"/>
              </w:rPr>
              <w:t>docker-compose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</w:rPr>
              <w:t>ps</w:t>
            </w:r>
            <w:proofErr w:type="spellEnd"/>
          </w:p>
        </w:tc>
      </w:tr>
    </w:tbl>
    <w:p w14:paraId="0BA4CAE4" w14:textId="77777777" w:rsidR="00451927" w:rsidRDefault="00451927" w:rsidP="00451927">
      <w:pPr>
        <w:rPr>
          <w:lang w:val="en-US"/>
        </w:rPr>
      </w:pPr>
    </w:p>
    <w:p w14:paraId="47F154DC" w14:textId="77777777" w:rsidR="00451927" w:rsidRPr="00451927" w:rsidRDefault="00451927" w:rsidP="00451927">
      <w:r w:rsidRPr="00451927">
        <w:t>Se debe verificar que los tres contenedores principales se encuentran en estado Up:</w:t>
      </w:r>
    </w:p>
    <w:p w14:paraId="10514A73" w14:textId="604CE7F8" w:rsidR="00451927" w:rsidRPr="00451927" w:rsidRDefault="00451927" w:rsidP="00451927">
      <w:pPr>
        <w:pStyle w:val="Prrafodelista"/>
        <w:numPr>
          <w:ilvl w:val="0"/>
          <w:numId w:val="14"/>
        </w:numPr>
      </w:pPr>
      <w:proofErr w:type="spellStart"/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restify-frontend</w:t>
      </w:r>
      <w:proofErr w:type="spellEnd"/>
      <w:r w:rsidRPr="00451927">
        <w:t xml:space="preserve"> (Escuchando peticiones externas en los puertos 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80</w:t>
      </w:r>
      <w:r w:rsidRPr="00451927">
        <w:t xml:space="preserve"> y 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443</w:t>
      </w:r>
      <w:r w:rsidRPr="00451927">
        <w:t>).</w:t>
      </w:r>
    </w:p>
    <w:p w14:paraId="19A1DF0B" w14:textId="29408461" w:rsidR="00451927" w:rsidRPr="00451927" w:rsidRDefault="00451927" w:rsidP="00451927">
      <w:pPr>
        <w:pStyle w:val="Prrafodelista"/>
        <w:numPr>
          <w:ilvl w:val="0"/>
          <w:numId w:val="14"/>
        </w:numPr>
      </w:pPr>
      <w:proofErr w:type="spellStart"/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restify-backend</w:t>
      </w:r>
      <w:proofErr w:type="spellEnd"/>
      <w:r w:rsidRPr="00451927">
        <w:t xml:space="preserve"> (Operando en la red interna en el puerto 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8080</w:t>
      </w:r>
      <w:r w:rsidRPr="00451927">
        <w:t>).</w:t>
      </w:r>
    </w:p>
    <w:p w14:paraId="71F6647D" w14:textId="4BD9BEBF" w:rsidR="00451927" w:rsidRPr="00451927" w:rsidRDefault="00451927" w:rsidP="00451927">
      <w:pPr>
        <w:pStyle w:val="Prrafodelista"/>
        <w:numPr>
          <w:ilvl w:val="0"/>
          <w:numId w:val="14"/>
        </w:numPr>
      </w:pPr>
      <w:proofErr w:type="spellStart"/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restify-d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atabase</w:t>
      </w:r>
      <w:proofErr w:type="spellEnd"/>
      <w:r w:rsidRPr="00451927">
        <w:t xml:space="preserve"> (Operando en la red interna en el puerto 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3306</w:t>
      </w:r>
      <w:r w:rsidRPr="00451927">
        <w:t>).</w:t>
      </w:r>
    </w:p>
    <w:p w14:paraId="05F32AA5" w14:textId="1DFC04E4" w:rsidR="00451927" w:rsidRDefault="00451927" w:rsidP="00451927">
      <w:pPr>
        <w:pStyle w:val="Ttulo2"/>
      </w:pPr>
      <w:bookmarkStart w:id="8" w:name="_Toc231160265"/>
      <w:r>
        <w:t>PRUEBA DE DISPONIBILIDAD</w:t>
      </w:r>
      <w:bookmarkEnd w:id="8"/>
      <w:r>
        <w:t xml:space="preserve"> </w:t>
      </w:r>
    </w:p>
    <w:p w14:paraId="54944BAA" w14:textId="6DCC4598" w:rsidR="00451927" w:rsidRPr="008D5E5A" w:rsidRDefault="00451927" w:rsidP="008D5E5A">
      <w:r>
        <w:t xml:space="preserve">Si se han realizado correctamente los pasos anteriores, la página web debería estar disponible en </w:t>
      </w:r>
      <w:hyperlink r:id="rId9" w:history="1">
        <w:r w:rsidRPr="0074796E">
          <w:rPr>
            <w:rStyle w:val="Hipervnculo"/>
            <w:rFonts w:ascii="Consolas" w:hAnsi="Consolas"/>
            <w:sz w:val="19"/>
            <w:szCs w:val="19"/>
            <w:shd w:val="clear" w:color="auto" w:fill="D9D9D9" w:themeFill="background1" w:themeFillShade="D9"/>
          </w:rPr>
          <w:t>http://localhost:80</w:t>
        </w:r>
      </w:hyperlink>
      <w:r w:rsidR="008D5E5A" w:rsidRPr="008D5E5A">
        <w:t>.</w:t>
      </w:r>
    </w:p>
    <w:p w14:paraId="174FB6AD" w14:textId="0EE0A32D" w:rsidR="008D5E5A" w:rsidRDefault="00451927" w:rsidP="00451927">
      <w:r w:rsidRPr="00451927">
        <w:t>El correcto funcionamiento del proxy inverso se puede validar enviando una solicitud de autenticación desde la terminal:</w:t>
      </w:r>
    </w:p>
    <w:p w14:paraId="5AE0A141" w14:textId="77777777" w:rsidR="008D5E5A" w:rsidRDefault="008D5E5A">
      <w:pPr>
        <w:spacing w:line="259" w:lineRule="auto"/>
      </w:pPr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451927" w:rsidRPr="00451927" w14:paraId="4362718E" w14:textId="77777777" w:rsidTr="003E1E14">
        <w:tc>
          <w:tcPr>
            <w:tcW w:w="8494" w:type="dxa"/>
            <w:shd w:val="clear" w:color="auto" w:fill="D9D9D9" w:themeFill="background1" w:themeFillShade="D9"/>
            <w:tcMar>
              <w:top w:w="284" w:type="dxa"/>
              <w:left w:w="284" w:type="dxa"/>
              <w:bottom w:w="284" w:type="dxa"/>
              <w:right w:w="284" w:type="dxa"/>
            </w:tcMar>
          </w:tcPr>
          <w:p w14:paraId="6157170D" w14:textId="77777777" w:rsidR="00451927" w:rsidRPr="00451927" w:rsidRDefault="00451927" w:rsidP="00451927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lastRenderedPageBreak/>
              <w:t>curl -k -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i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 xml:space="preserve"> -X POST https://localhost/api/v1/auth/login \</w:t>
            </w:r>
          </w:p>
          <w:p w14:paraId="651C36EC" w14:textId="77777777" w:rsidR="00451927" w:rsidRPr="00451927" w:rsidRDefault="00451927" w:rsidP="00451927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  -H "Content-Type: application/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json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" \</w:t>
            </w:r>
          </w:p>
          <w:p w14:paraId="69BAEEA7" w14:textId="40789016" w:rsidR="00451927" w:rsidRPr="00451927" w:rsidRDefault="00451927" w:rsidP="003E1E14">
            <w:pPr>
              <w:rPr>
                <w:rFonts w:ascii="Consolas" w:hAnsi="Consolas"/>
                <w:sz w:val="19"/>
                <w:szCs w:val="19"/>
                <w:lang w:val="en-US"/>
              </w:rPr>
            </w:pPr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  -d '{"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username":"admin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", "</w:t>
            </w:r>
            <w:proofErr w:type="spellStart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password":"password</w:t>
            </w:r>
            <w:proofErr w:type="spellEnd"/>
            <w:r w:rsidRPr="00451927">
              <w:rPr>
                <w:rFonts w:ascii="Consolas" w:hAnsi="Consolas"/>
                <w:sz w:val="19"/>
                <w:szCs w:val="19"/>
                <w:lang w:val="en-US"/>
              </w:rPr>
              <w:t>"}'</w:t>
            </w:r>
          </w:p>
        </w:tc>
      </w:tr>
    </w:tbl>
    <w:p w14:paraId="2D61B874" w14:textId="77777777" w:rsidR="00451927" w:rsidRPr="00451927" w:rsidRDefault="00451927" w:rsidP="00451927"/>
    <w:p w14:paraId="18EDFD81" w14:textId="0F7EF86F" w:rsidR="00451927" w:rsidRPr="00451927" w:rsidRDefault="00451927" w:rsidP="00451927">
      <w:r w:rsidRPr="00451927">
        <w:t xml:space="preserve">La recepción de un encabezado </w:t>
      </w:r>
      <w:r w:rsidRPr="00451927">
        <w:rPr>
          <w:rFonts w:ascii="Consolas" w:hAnsi="Consolas"/>
          <w:sz w:val="19"/>
          <w:szCs w:val="19"/>
          <w:shd w:val="clear" w:color="auto" w:fill="D9D9D9" w:themeFill="background1" w:themeFillShade="D9"/>
        </w:rPr>
        <w:t>HTTP/1.1 200 OK</w:t>
      </w:r>
      <w:r>
        <w:t xml:space="preserve"> </w:t>
      </w:r>
      <w:r w:rsidRPr="00451927">
        <w:t>(o un error de credenciales devuelto por Spring Boot) confirmará que el flujo de red se ha completado con éxito.</w:t>
      </w:r>
    </w:p>
    <w:p w14:paraId="652B2D70" w14:textId="77777777" w:rsidR="00451927" w:rsidRPr="00451927" w:rsidRDefault="00451927" w:rsidP="00451927"/>
    <w:sectPr w:rsidR="00451927" w:rsidRPr="00451927" w:rsidSect="00770F32"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D2E7D" w14:textId="77777777" w:rsidR="0096301E" w:rsidRDefault="0096301E" w:rsidP="009D5BE3">
      <w:pPr>
        <w:spacing w:after="0" w:line="240" w:lineRule="auto"/>
      </w:pPr>
      <w:r>
        <w:separator/>
      </w:r>
    </w:p>
  </w:endnote>
  <w:endnote w:type="continuationSeparator" w:id="0">
    <w:p w14:paraId="651AEC51" w14:textId="77777777" w:rsidR="0096301E" w:rsidRDefault="0096301E" w:rsidP="009D5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6811045"/>
      <w:docPartObj>
        <w:docPartGallery w:val="Page Numbers (Bottom of Page)"/>
        <w:docPartUnique/>
      </w:docPartObj>
    </w:sdtPr>
    <w:sdtContent>
      <w:p w14:paraId="12750013" w14:textId="77777777" w:rsidR="009D5BE3" w:rsidRDefault="009D5BE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099F1" w14:textId="77777777" w:rsidR="009D5BE3" w:rsidRDefault="009D5B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3A1C" w14:textId="77777777" w:rsidR="0096301E" w:rsidRDefault="0096301E" w:rsidP="009D5BE3">
      <w:pPr>
        <w:spacing w:after="0" w:line="240" w:lineRule="auto"/>
      </w:pPr>
      <w:r>
        <w:separator/>
      </w:r>
    </w:p>
  </w:footnote>
  <w:footnote w:type="continuationSeparator" w:id="0">
    <w:p w14:paraId="6640FC17" w14:textId="77777777" w:rsidR="0096301E" w:rsidRDefault="0096301E" w:rsidP="009D5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805"/>
    <w:multiLevelType w:val="hybridMultilevel"/>
    <w:tmpl w:val="567A00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19E2"/>
    <w:multiLevelType w:val="hybridMultilevel"/>
    <w:tmpl w:val="63680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C1FFE"/>
    <w:multiLevelType w:val="hybridMultilevel"/>
    <w:tmpl w:val="324E57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C1547"/>
    <w:multiLevelType w:val="hybridMultilevel"/>
    <w:tmpl w:val="D688A1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A519F"/>
    <w:multiLevelType w:val="multilevel"/>
    <w:tmpl w:val="F25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202B9"/>
    <w:multiLevelType w:val="hybridMultilevel"/>
    <w:tmpl w:val="2624A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07241"/>
    <w:multiLevelType w:val="hybridMultilevel"/>
    <w:tmpl w:val="E9E81F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76572"/>
    <w:multiLevelType w:val="hybridMultilevel"/>
    <w:tmpl w:val="7A6CF8C2"/>
    <w:lvl w:ilvl="0" w:tplc="8C3EB82A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A5430D"/>
    <w:multiLevelType w:val="hybridMultilevel"/>
    <w:tmpl w:val="199AA4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4996"/>
    <w:multiLevelType w:val="hybridMultilevel"/>
    <w:tmpl w:val="C3C034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8465B"/>
    <w:multiLevelType w:val="multilevel"/>
    <w:tmpl w:val="905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56757"/>
    <w:multiLevelType w:val="hybridMultilevel"/>
    <w:tmpl w:val="0FBA96B6"/>
    <w:lvl w:ilvl="0" w:tplc="B65ED6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24F21"/>
    <w:multiLevelType w:val="hybridMultilevel"/>
    <w:tmpl w:val="EDF69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74863"/>
    <w:multiLevelType w:val="hybridMultilevel"/>
    <w:tmpl w:val="C3C0348E"/>
    <w:lvl w:ilvl="0" w:tplc="01C2ED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9388769">
    <w:abstractNumId w:val="3"/>
  </w:num>
  <w:num w:numId="2" w16cid:durableId="898248439">
    <w:abstractNumId w:val="12"/>
  </w:num>
  <w:num w:numId="3" w16cid:durableId="987130509">
    <w:abstractNumId w:val="0"/>
  </w:num>
  <w:num w:numId="4" w16cid:durableId="861937032">
    <w:abstractNumId w:val="5"/>
  </w:num>
  <w:num w:numId="5" w16cid:durableId="1558397908">
    <w:abstractNumId w:val="11"/>
  </w:num>
  <w:num w:numId="6" w16cid:durableId="858811520">
    <w:abstractNumId w:val="7"/>
  </w:num>
  <w:num w:numId="7" w16cid:durableId="1357661905">
    <w:abstractNumId w:val="1"/>
  </w:num>
  <w:num w:numId="8" w16cid:durableId="991062304">
    <w:abstractNumId w:val="6"/>
  </w:num>
  <w:num w:numId="9" w16cid:durableId="1438940797">
    <w:abstractNumId w:val="8"/>
  </w:num>
  <w:num w:numId="10" w16cid:durableId="360862272">
    <w:abstractNumId w:val="10"/>
  </w:num>
  <w:num w:numId="11" w16cid:durableId="2039312696">
    <w:abstractNumId w:val="4"/>
  </w:num>
  <w:num w:numId="12" w16cid:durableId="465512033">
    <w:abstractNumId w:val="13"/>
  </w:num>
  <w:num w:numId="13" w16cid:durableId="1720278095">
    <w:abstractNumId w:val="2"/>
  </w:num>
  <w:num w:numId="14" w16cid:durableId="1197818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D5"/>
    <w:rsid w:val="0000510A"/>
    <w:rsid w:val="0001114C"/>
    <w:rsid w:val="0001214F"/>
    <w:rsid w:val="000126FE"/>
    <w:rsid w:val="000142EA"/>
    <w:rsid w:val="0001735F"/>
    <w:rsid w:val="00021186"/>
    <w:rsid w:val="00022A53"/>
    <w:rsid w:val="000236C5"/>
    <w:rsid w:val="00023E47"/>
    <w:rsid w:val="00024013"/>
    <w:rsid w:val="0002561C"/>
    <w:rsid w:val="00025FD2"/>
    <w:rsid w:val="0003528E"/>
    <w:rsid w:val="000357A4"/>
    <w:rsid w:val="00035E11"/>
    <w:rsid w:val="000434D6"/>
    <w:rsid w:val="000437C2"/>
    <w:rsid w:val="00044C4B"/>
    <w:rsid w:val="00044DFC"/>
    <w:rsid w:val="00046EF0"/>
    <w:rsid w:val="000519D9"/>
    <w:rsid w:val="00052443"/>
    <w:rsid w:val="00052E86"/>
    <w:rsid w:val="00054788"/>
    <w:rsid w:val="00055FD6"/>
    <w:rsid w:val="00060EAB"/>
    <w:rsid w:val="00061BB5"/>
    <w:rsid w:val="00061F8D"/>
    <w:rsid w:val="00063753"/>
    <w:rsid w:val="00064E03"/>
    <w:rsid w:val="000661C9"/>
    <w:rsid w:val="00067824"/>
    <w:rsid w:val="00067874"/>
    <w:rsid w:val="00071FFD"/>
    <w:rsid w:val="00081365"/>
    <w:rsid w:val="00085C65"/>
    <w:rsid w:val="00086696"/>
    <w:rsid w:val="00087F7F"/>
    <w:rsid w:val="00094BCB"/>
    <w:rsid w:val="00097E31"/>
    <w:rsid w:val="000A3D2E"/>
    <w:rsid w:val="000A5EE1"/>
    <w:rsid w:val="000A73AC"/>
    <w:rsid w:val="000B000A"/>
    <w:rsid w:val="000B2ADE"/>
    <w:rsid w:val="000B3C2D"/>
    <w:rsid w:val="000B3FB5"/>
    <w:rsid w:val="000B78A8"/>
    <w:rsid w:val="000C03C3"/>
    <w:rsid w:val="000C0E66"/>
    <w:rsid w:val="000C506C"/>
    <w:rsid w:val="000C56AF"/>
    <w:rsid w:val="000C6628"/>
    <w:rsid w:val="000C76EC"/>
    <w:rsid w:val="000D03F4"/>
    <w:rsid w:val="000D4000"/>
    <w:rsid w:val="000D4F73"/>
    <w:rsid w:val="000D75DE"/>
    <w:rsid w:val="000E36C8"/>
    <w:rsid w:val="000E4221"/>
    <w:rsid w:val="000E6ADA"/>
    <w:rsid w:val="000E7842"/>
    <w:rsid w:val="000F38BD"/>
    <w:rsid w:val="000F38D2"/>
    <w:rsid w:val="000F5331"/>
    <w:rsid w:val="000F58C9"/>
    <w:rsid w:val="000F6195"/>
    <w:rsid w:val="000F7CCC"/>
    <w:rsid w:val="000F7F98"/>
    <w:rsid w:val="00100CBF"/>
    <w:rsid w:val="0010311A"/>
    <w:rsid w:val="00104C5F"/>
    <w:rsid w:val="00105D2E"/>
    <w:rsid w:val="00105E68"/>
    <w:rsid w:val="00107966"/>
    <w:rsid w:val="00110C6D"/>
    <w:rsid w:val="001159E4"/>
    <w:rsid w:val="001179CA"/>
    <w:rsid w:val="00121A02"/>
    <w:rsid w:val="00123A45"/>
    <w:rsid w:val="00126C40"/>
    <w:rsid w:val="00130CD9"/>
    <w:rsid w:val="00135488"/>
    <w:rsid w:val="001359B1"/>
    <w:rsid w:val="00135B5F"/>
    <w:rsid w:val="001360ED"/>
    <w:rsid w:val="00136935"/>
    <w:rsid w:val="00136BC3"/>
    <w:rsid w:val="001402DA"/>
    <w:rsid w:val="00144893"/>
    <w:rsid w:val="00147A5D"/>
    <w:rsid w:val="00152914"/>
    <w:rsid w:val="001561C7"/>
    <w:rsid w:val="0015771B"/>
    <w:rsid w:val="00157818"/>
    <w:rsid w:val="00157891"/>
    <w:rsid w:val="00161A7A"/>
    <w:rsid w:val="00162EBE"/>
    <w:rsid w:val="00163757"/>
    <w:rsid w:val="00163AD6"/>
    <w:rsid w:val="001652E8"/>
    <w:rsid w:val="00166398"/>
    <w:rsid w:val="00166BDD"/>
    <w:rsid w:val="001720D9"/>
    <w:rsid w:val="00176284"/>
    <w:rsid w:val="00176C3D"/>
    <w:rsid w:val="001810C7"/>
    <w:rsid w:val="00186491"/>
    <w:rsid w:val="001936C0"/>
    <w:rsid w:val="00194DD4"/>
    <w:rsid w:val="00196224"/>
    <w:rsid w:val="00196922"/>
    <w:rsid w:val="00197718"/>
    <w:rsid w:val="001A0F9E"/>
    <w:rsid w:val="001A16F7"/>
    <w:rsid w:val="001A237E"/>
    <w:rsid w:val="001A3994"/>
    <w:rsid w:val="001A50CE"/>
    <w:rsid w:val="001A58D3"/>
    <w:rsid w:val="001A5EF8"/>
    <w:rsid w:val="001A6DBA"/>
    <w:rsid w:val="001A72EB"/>
    <w:rsid w:val="001A7E4F"/>
    <w:rsid w:val="001B1B90"/>
    <w:rsid w:val="001B203E"/>
    <w:rsid w:val="001B261F"/>
    <w:rsid w:val="001B3874"/>
    <w:rsid w:val="001B411B"/>
    <w:rsid w:val="001C2B4A"/>
    <w:rsid w:val="001C2B75"/>
    <w:rsid w:val="001C319F"/>
    <w:rsid w:val="001C4CC1"/>
    <w:rsid w:val="001C584E"/>
    <w:rsid w:val="001C5B64"/>
    <w:rsid w:val="001C5E78"/>
    <w:rsid w:val="001D363F"/>
    <w:rsid w:val="001D4CB9"/>
    <w:rsid w:val="001D767E"/>
    <w:rsid w:val="001E6900"/>
    <w:rsid w:val="001E6DC8"/>
    <w:rsid w:val="001F00BD"/>
    <w:rsid w:val="001F252A"/>
    <w:rsid w:val="001F3C45"/>
    <w:rsid w:val="001F5161"/>
    <w:rsid w:val="00200342"/>
    <w:rsid w:val="00201D87"/>
    <w:rsid w:val="002048F1"/>
    <w:rsid w:val="002051E7"/>
    <w:rsid w:val="0020577E"/>
    <w:rsid w:val="0021112E"/>
    <w:rsid w:val="00212E7D"/>
    <w:rsid w:val="00213343"/>
    <w:rsid w:val="002136B6"/>
    <w:rsid w:val="00215E65"/>
    <w:rsid w:val="002165D3"/>
    <w:rsid w:val="00216E33"/>
    <w:rsid w:val="00226195"/>
    <w:rsid w:val="002276A0"/>
    <w:rsid w:val="00230575"/>
    <w:rsid w:val="002330F2"/>
    <w:rsid w:val="00233898"/>
    <w:rsid w:val="00242076"/>
    <w:rsid w:val="002421DF"/>
    <w:rsid w:val="00243796"/>
    <w:rsid w:val="0024476F"/>
    <w:rsid w:val="00247AD0"/>
    <w:rsid w:val="00253173"/>
    <w:rsid w:val="002532F8"/>
    <w:rsid w:val="00253450"/>
    <w:rsid w:val="0025415C"/>
    <w:rsid w:val="002573EC"/>
    <w:rsid w:val="00261C6E"/>
    <w:rsid w:val="00266192"/>
    <w:rsid w:val="00271D98"/>
    <w:rsid w:val="00274C96"/>
    <w:rsid w:val="002751D3"/>
    <w:rsid w:val="00277B43"/>
    <w:rsid w:val="00277F19"/>
    <w:rsid w:val="0028190C"/>
    <w:rsid w:val="00284798"/>
    <w:rsid w:val="002901D9"/>
    <w:rsid w:val="00290311"/>
    <w:rsid w:val="0029146B"/>
    <w:rsid w:val="00291471"/>
    <w:rsid w:val="00291B8E"/>
    <w:rsid w:val="00293936"/>
    <w:rsid w:val="00293CDD"/>
    <w:rsid w:val="0029420F"/>
    <w:rsid w:val="00297322"/>
    <w:rsid w:val="00297AE0"/>
    <w:rsid w:val="002A1CDB"/>
    <w:rsid w:val="002A29BB"/>
    <w:rsid w:val="002B110B"/>
    <w:rsid w:val="002B4E20"/>
    <w:rsid w:val="002B582D"/>
    <w:rsid w:val="002B5844"/>
    <w:rsid w:val="002B5F07"/>
    <w:rsid w:val="002B6098"/>
    <w:rsid w:val="002B75C7"/>
    <w:rsid w:val="002C15F8"/>
    <w:rsid w:val="002C55D3"/>
    <w:rsid w:val="002D0B86"/>
    <w:rsid w:val="002D30D2"/>
    <w:rsid w:val="002E13DC"/>
    <w:rsid w:val="002E32A0"/>
    <w:rsid w:val="002E4A3C"/>
    <w:rsid w:val="002E60F6"/>
    <w:rsid w:val="002E7926"/>
    <w:rsid w:val="002E7F66"/>
    <w:rsid w:val="002F03AE"/>
    <w:rsid w:val="002F35E2"/>
    <w:rsid w:val="002F44F3"/>
    <w:rsid w:val="002F4A99"/>
    <w:rsid w:val="002F7226"/>
    <w:rsid w:val="003018EA"/>
    <w:rsid w:val="00302EC4"/>
    <w:rsid w:val="003038AA"/>
    <w:rsid w:val="00310D7D"/>
    <w:rsid w:val="00311358"/>
    <w:rsid w:val="003120A1"/>
    <w:rsid w:val="003134B0"/>
    <w:rsid w:val="00313782"/>
    <w:rsid w:val="003143CE"/>
    <w:rsid w:val="00316267"/>
    <w:rsid w:val="00323DD6"/>
    <w:rsid w:val="003342FA"/>
    <w:rsid w:val="003346A1"/>
    <w:rsid w:val="003351AA"/>
    <w:rsid w:val="0033691D"/>
    <w:rsid w:val="00342592"/>
    <w:rsid w:val="00342AF4"/>
    <w:rsid w:val="00343DBC"/>
    <w:rsid w:val="00343F89"/>
    <w:rsid w:val="00345501"/>
    <w:rsid w:val="00345E99"/>
    <w:rsid w:val="00345F67"/>
    <w:rsid w:val="003516B1"/>
    <w:rsid w:val="00353B81"/>
    <w:rsid w:val="00354ABA"/>
    <w:rsid w:val="003551D5"/>
    <w:rsid w:val="00356E2C"/>
    <w:rsid w:val="00357181"/>
    <w:rsid w:val="00361A8A"/>
    <w:rsid w:val="00362556"/>
    <w:rsid w:val="00362C1E"/>
    <w:rsid w:val="00364EB9"/>
    <w:rsid w:val="00371A9E"/>
    <w:rsid w:val="0037286E"/>
    <w:rsid w:val="00373399"/>
    <w:rsid w:val="00377EAB"/>
    <w:rsid w:val="00383CF3"/>
    <w:rsid w:val="0038420D"/>
    <w:rsid w:val="00385181"/>
    <w:rsid w:val="00393223"/>
    <w:rsid w:val="00395212"/>
    <w:rsid w:val="003974CB"/>
    <w:rsid w:val="003A2CEA"/>
    <w:rsid w:val="003A2E28"/>
    <w:rsid w:val="003A4989"/>
    <w:rsid w:val="003B2464"/>
    <w:rsid w:val="003B49C9"/>
    <w:rsid w:val="003D372C"/>
    <w:rsid w:val="003D3DFA"/>
    <w:rsid w:val="003D471C"/>
    <w:rsid w:val="003E0A9C"/>
    <w:rsid w:val="003E11A8"/>
    <w:rsid w:val="003F05FB"/>
    <w:rsid w:val="003F08D9"/>
    <w:rsid w:val="003F59BA"/>
    <w:rsid w:val="003F67DC"/>
    <w:rsid w:val="003F6BCA"/>
    <w:rsid w:val="003F7328"/>
    <w:rsid w:val="00404764"/>
    <w:rsid w:val="00410C97"/>
    <w:rsid w:val="004125A0"/>
    <w:rsid w:val="00415241"/>
    <w:rsid w:val="00415A66"/>
    <w:rsid w:val="00417BC2"/>
    <w:rsid w:val="0042000A"/>
    <w:rsid w:val="00421246"/>
    <w:rsid w:val="00421B4C"/>
    <w:rsid w:val="004235C2"/>
    <w:rsid w:val="00425F6A"/>
    <w:rsid w:val="004269A1"/>
    <w:rsid w:val="00436BEE"/>
    <w:rsid w:val="00437274"/>
    <w:rsid w:val="0044352B"/>
    <w:rsid w:val="004470D3"/>
    <w:rsid w:val="004512C6"/>
    <w:rsid w:val="00451927"/>
    <w:rsid w:val="00451E13"/>
    <w:rsid w:val="0045419D"/>
    <w:rsid w:val="004574A6"/>
    <w:rsid w:val="00457FC0"/>
    <w:rsid w:val="00464843"/>
    <w:rsid w:val="00465917"/>
    <w:rsid w:val="00465A04"/>
    <w:rsid w:val="00465AFB"/>
    <w:rsid w:val="0047002E"/>
    <w:rsid w:val="00471BB7"/>
    <w:rsid w:val="00471FF3"/>
    <w:rsid w:val="00472DBD"/>
    <w:rsid w:val="004800B6"/>
    <w:rsid w:val="00480E96"/>
    <w:rsid w:val="00481662"/>
    <w:rsid w:val="00481DF2"/>
    <w:rsid w:val="00482729"/>
    <w:rsid w:val="00484234"/>
    <w:rsid w:val="00485244"/>
    <w:rsid w:val="00490ABF"/>
    <w:rsid w:val="0049127D"/>
    <w:rsid w:val="004913EF"/>
    <w:rsid w:val="00492230"/>
    <w:rsid w:val="00493905"/>
    <w:rsid w:val="00495027"/>
    <w:rsid w:val="004955DF"/>
    <w:rsid w:val="0049791B"/>
    <w:rsid w:val="00497A71"/>
    <w:rsid w:val="004A01B1"/>
    <w:rsid w:val="004A071C"/>
    <w:rsid w:val="004A2D80"/>
    <w:rsid w:val="004A5003"/>
    <w:rsid w:val="004B16E1"/>
    <w:rsid w:val="004B1DB0"/>
    <w:rsid w:val="004B3640"/>
    <w:rsid w:val="004B3715"/>
    <w:rsid w:val="004B4AEC"/>
    <w:rsid w:val="004C0467"/>
    <w:rsid w:val="004C1617"/>
    <w:rsid w:val="004C21E8"/>
    <w:rsid w:val="004C477C"/>
    <w:rsid w:val="004C52F4"/>
    <w:rsid w:val="004C554F"/>
    <w:rsid w:val="004C625C"/>
    <w:rsid w:val="004C6FAA"/>
    <w:rsid w:val="004D30DB"/>
    <w:rsid w:val="004D344E"/>
    <w:rsid w:val="004D34FC"/>
    <w:rsid w:val="004D3675"/>
    <w:rsid w:val="004D4890"/>
    <w:rsid w:val="004D58A9"/>
    <w:rsid w:val="004E0A4A"/>
    <w:rsid w:val="004E1950"/>
    <w:rsid w:val="004E24B2"/>
    <w:rsid w:val="004E298A"/>
    <w:rsid w:val="004E3EF1"/>
    <w:rsid w:val="004E4137"/>
    <w:rsid w:val="004E6706"/>
    <w:rsid w:val="005036E6"/>
    <w:rsid w:val="00507B13"/>
    <w:rsid w:val="00507E34"/>
    <w:rsid w:val="00510500"/>
    <w:rsid w:val="0051754E"/>
    <w:rsid w:val="0052136A"/>
    <w:rsid w:val="00521F08"/>
    <w:rsid w:val="005220F9"/>
    <w:rsid w:val="005230F6"/>
    <w:rsid w:val="005232DE"/>
    <w:rsid w:val="00523CF0"/>
    <w:rsid w:val="005259B0"/>
    <w:rsid w:val="00525E01"/>
    <w:rsid w:val="00526D63"/>
    <w:rsid w:val="00527634"/>
    <w:rsid w:val="00530307"/>
    <w:rsid w:val="005307A5"/>
    <w:rsid w:val="00532047"/>
    <w:rsid w:val="00534F62"/>
    <w:rsid w:val="00544101"/>
    <w:rsid w:val="0054632D"/>
    <w:rsid w:val="005550E2"/>
    <w:rsid w:val="005567AB"/>
    <w:rsid w:val="00560520"/>
    <w:rsid w:val="00560835"/>
    <w:rsid w:val="005635A1"/>
    <w:rsid w:val="005646B7"/>
    <w:rsid w:val="00564889"/>
    <w:rsid w:val="00565231"/>
    <w:rsid w:val="00565820"/>
    <w:rsid w:val="00566F16"/>
    <w:rsid w:val="005711D5"/>
    <w:rsid w:val="0057231A"/>
    <w:rsid w:val="0057414E"/>
    <w:rsid w:val="00581E36"/>
    <w:rsid w:val="005862E9"/>
    <w:rsid w:val="00586D30"/>
    <w:rsid w:val="005903D5"/>
    <w:rsid w:val="005906D0"/>
    <w:rsid w:val="00592D41"/>
    <w:rsid w:val="00594C15"/>
    <w:rsid w:val="00595032"/>
    <w:rsid w:val="00596CE3"/>
    <w:rsid w:val="005A1BFA"/>
    <w:rsid w:val="005A62C0"/>
    <w:rsid w:val="005B3426"/>
    <w:rsid w:val="005B47B4"/>
    <w:rsid w:val="005C2823"/>
    <w:rsid w:val="005C5570"/>
    <w:rsid w:val="005C571A"/>
    <w:rsid w:val="005D1C20"/>
    <w:rsid w:val="005D5941"/>
    <w:rsid w:val="005D5B86"/>
    <w:rsid w:val="005D5F5D"/>
    <w:rsid w:val="005D68FE"/>
    <w:rsid w:val="005E1282"/>
    <w:rsid w:val="005E38B4"/>
    <w:rsid w:val="005E3FF2"/>
    <w:rsid w:val="005E478B"/>
    <w:rsid w:val="005E48A3"/>
    <w:rsid w:val="005E53F3"/>
    <w:rsid w:val="005E73D2"/>
    <w:rsid w:val="005F43DF"/>
    <w:rsid w:val="005F534B"/>
    <w:rsid w:val="00602072"/>
    <w:rsid w:val="0060516E"/>
    <w:rsid w:val="006069AF"/>
    <w:rsid w:val="006076DA"/>
    <w:rsid w:val="006100AA"/>
    <w:rsid w:val="00610A9F"/>
    <w:rsid w:val="0061204B"/>
    <w:rsid w:val="00617ACD"/>
    <w:rsid w:val="00621AD8"/>
    <w:rsid w:val="0062478F"/>
    <w:rsid w:val="00624F9F"/>
    <w:rsid w:val="00626BD1"/>
    <w:rsid w:val="006310AF"/>
    <w:rsid w:val="00632237"/>
    <w:rsid w:val="006346E4"/>
    <w:rsid w:val="00634910"/>
    <w:rsid w:val="00636292"/>
    <w:rsid w:val="0064127A"/>
    <w:rsid w:val="0064275E"/>
    <w:rsid w:val="0064514E"/>
    <w:rsid w:val="006515EA"/>
    <w:rsid w:val="00654542"/>
    <w:rsid w:val="00667A72"/>
    <w:rsid w:val="00670FBD"/>
    <w:rsid w:val="00674146"/>
    <w:rsid w:val="0067553A"/>
    <w:rsid w:val="00675666"/>
    <w:rsid w:val="0067588E"/>
    <w:rsid w:val="006766FA"/>
    <w:rsid w:val="00680020"/>
    <w:rsid w:val="0068290E"/>
    <w:rsid w:val="006837B7"/>
    <w:rsid w:val="00683EFD"/>
    <w:rsid w:val="00685660"/>
    <w:rsid w:val="0068655C"/>
    <w:rsid w:val="006909E2"/>
    <w:rsid w:val="006944F9"/>
    <w:rsid w:val="00696B88"/>
    <w:rsid w:val="006A083B"/>
    <w:rsid w:val="006A501D"/>
    <w:rsid w:val="006A7044"/>
    <w:rsid w:val="006B0E93"/>
    <w:rsid w:val="006B26E0"/>
    <w:rsid w:val="006B2B94"/>
    <w:rsid w:val="006B6A95"/>
    <w:rsid w:val="006C175F"/>
    <w:rsid w:val="006C23B8"/>
    <w:rsid w:val="006C448D"/>
    <w:rsid w:val="006D090C"/>
    <w:rsid w:val="006D2384"/>
    <w:rsid w:val="006D2453"/>
    <w:rsid w:val="006D43F7"/>
    <w:rsid w:val="006D572F"/>
    <w:rsid w:val="006D600F"/>
    <w:rsid w:val="006D727B"/>
    <w:rsid w:val="006D7409"/>
    <w:rsid w:val="006D7DBE"/>
    <w:rsid w:val="006E1B4F"/>
    <w:rsid w:val="006E5330"/>
    <w:rsid w:val="006E7646"/>
    <w:rsid w:val="006F0514"/>
    <w:rsid w:val="006F18F9"/>
    <w:rsid w:val="006F2215"/>
    <w:rsid w:val="006F2768"/>
    <w:rsid w:val="006F427E"/>
    <w:rsid w:val="007010A1"/>
    <w:rsid w:val="00701D78"/>
    <w:rsid w:val="00702A06"/>
    <w:rsid w:val="00706487"/>
    <w:rsid w:val="0070674C"/>
    <w:rsid w:val="00706AA3"/>
    <w:rsid w:val="00707078"/>
    <w:rsid w:val="00707778"/>
    <w:rsid w:val="00707CB7"/>
    <w:rsid w:val="0071395A"/>
    <w:rsid w:val="007142B3"/>
    <w:rsid w:val="0072125F"/>
    <w:rsid w:val="007225C7"/>
    <w:rsid w:val="00723C96"/>
    <w:rsid w:val="00723D7C"/>
    <w:rsid w:val="007271D2"/>
    <w:rsid w:val="00730675"/>
    <w:rsid w:val="007321AB"/>
    <w:rsid w:val="00732CC9"/>
    <w:rsid w:val="00732DE5"/>
    <w:rsid w:val="0073473A"/>
    <w:rsid w:val="0073793B"/>
    <w:rsid w:val="00743654"/>
    <w:rsid w:val="00743BE4"/>
    <w:rsid w:val="00747B30"/>
    <w:rsid w:val="007509D0"/>
    <w:rsid w:val="007513B5"/>
    <w:rsid w:val="00751E63"/>
    <w:rsid w:val="00754FD6"/>
    <w:rsid w:val="007561D7"/>
    <w:rsid w:val="00757068"/>
    <w:rsid w:val="00757703"/>
    <w:rsid w:val="00764626"/>
    <w:rsid w:val="00764C84"/>
    <w:rsid w:val="007701D4"/>
    <w:rsid w:val="00770F32"/>
    <w:rsid w:val="007723FD"/>
    <w:rsid w:val="0077356F"/>
    <w:rsid w:val="00774A6E"/>
    <w:rsid w:val="00774ACC"/>
    <w:rsid w:val="00775DDD"/>
    <w:rsid w:val="00776C54"/>
    <w:rsid w:val="0077712A"/>
    <w:rsid w:val="007778F4"/>
    <w:rsid w:val="00777BB3"/>
    <w:rsid w:val="007802D9"/>
    <w:rsid w:val="007858C1"/>
    <w:rsid w:val="00786E80"/>
    <w:rsid w:val="00794F53"/>
    <w:rsid w:val="00796004"/>
    <w:rsid w:val="00796A41"/>
    <w:rsid w:val="00796D57"/>
    <w:rsid w:val="007A0716"/>
    <w:rsid w:val="007A26BD"/>
    <w:rsid w:val="007A3A43"/>
    <w:rsid w:val="007A5D04"/>
    <w:rsid w:val="007A66FC"/>
    <w:rsid w:val="007A7289"/>
    <w:rsid w:val="007A79A4"/>
    <w:rsid w:val="007A7A2C"/>
    <w:rsid w:val="007A7DCA"/>
    <w:rsid w:val="007B0EC6"/>
    <w:rsid w:val="007B15CE"/>
    <w:rsid w:val="007B2EF7"/>
    <w:rsid w:val="007B5C21"/>
    <w:rsid w:val="007B5D60"/>
    <w:rsid w:val="007B7262"/>
    <w:rsid w:val="007C2350"/>
    <w:rsid w:val="007C299C"/>
    <w:rsid w:val="007C29B3"/>
    <w:rsid w:val="007C2EEB"/>
    <w:rsid w:val="007D1736"/>
    <w:rsid w:val="007D28B1"/>
    <w:rsid w:val="007D434F"/>
    <w:rsid w:val="007D6A5F"/>
    <w:rsid w:val="007D6FE7"/>
    <w:rsid w:val="007D72AB"/>
    <w:rsid w:val="007D75B7"/>
    <w:rsid w:val="007E00D6"/>
    <w:rsid w:val="007E048D"/>
    <w:rsid w:val="007E1376"/>
    <w:rsid w:val="007E2944"/>
    <w:rsid w:val="007E3E25"/>
    <w:rsid w:val="007E4C02"/>
    <w:rsid w:val="007E5126"/>
    <w:rsid w:val="007E6259"/>
    <w:rsid w:val="007E68C9"/>
    <w:rsid w:val="007E751B"/>
    <w:rsid w:val="007F31FE"/>
    <w:rsid w:val="007F4241"/>
    <w:rsid w:val="007F5C20"/>
    <w:rsid w:val="007F691D"/>
    <w:rsid w:val="007F6BA3"/>
    <w:rsid w:val="007F6F18"/>
    <w:rsid w:val="00800D79"/>
    <w:rsid w:val="008022CA"/>
    <w:rsid w:val="0080270C"/>
    <w:rsid w:val="00805605"/>
    <w:rsid w:val="00810A96"/>
    <w:rsid w:val="008271A1"/>
    <w:rsid w:val="0082775E"/>
    <w:rsid w:val="008277C5"/>
    <w:rsid w:val="0083029C"/>
    <w:rsid w:val="008305D4"/>
    <w:rsid w:val="008322D7"/>
    <w:rsid w:val="0083646D"/>
    <w:rsid w:val="00836E3C"/>
    <w:rsid w:val="00840CDD"/>
    <w:rsid w:val="00847E73"/>
    <w:rsid w:val="00850194"/>
    <w:rsid w:val="008527C3"/>
    <w:rsid w:val="00857718"/>
    <w:rsid w:val="00865412"/>
    <w:rsid w:val="008701EC"/>
    <w:rsid w:val="00870C7F"/>
    <w:rsid w:val="00872907"/>
    <w:rsid w:val="00873AD2"/>
    <w:rsid w:val="00876422"/>
    <w:rsid w:val="00880077"/>
    <w:rsid w:val="008832A9"/>
    <w:rsid w:val="00885583"/>
    <w:rsid w:val="00885B6C"/>
    <w:rsid w:val="00887372"/>
    <w:rsid w:val="0089104E"/>
    <w:rsid w:val="00891517"/>
    <w:rsid w:val="0089168C"/>
    <w:rsid w:val="00891C16"/>
    <w:rsid w:val="00892764"/>
    <w:rsid w:val="008939B8"/>
    <w:rsid w:val="00896C4C"/>
    <w:rsid w:val="00897624"/>
    <w:rsid w:val="008978C8"/>
    <w:rsid w:val="00897A9D"/>
    <w:rsid w:val="008A1AC4"/>
    <w:rsid w:val="008A7E1F"/>
    <w:rsid w:val="008B14FE"/>
    <w:rsid w:val="008B2A7C"/>
    <w:rsid w:val="008B3FD3"/>
    <w:rsid w:val="008B5064"/>
    <w:rsid w:val="008C13D8"/>
    <w:rsid w:val="008C2FA1"/>
    <w:rsid w:val="008C623E"/>
    <w:rsid w:val="008C6796"/>
    <w:rsid w:val="008C78E3"/>
    <w:rsid w:val="008D1DFB"/>
    <w:rsid w:val="008D25DE"/>
    <w:rsid w:val="008D3C3C"/>
    <w:rsid w:val="008D5E5A"/>
    <w:rsid w:val="008E1B54"/>
    <w:rsid w:val="008E2B9E"/>
    <w:rsid w:val="008E62B5"/>
    <w:rsid w:val="008E6F53"/>
    <w:rsid w:val="008F28CC"/>
    <w:rsid w:val="008F3AB5"/>
    <w:rsid w:val="008F73C0"/>
    <w:rsid w:val="009040CB"/>
    <w:rsid w:val="00904476"/>
    <w:rsid w:val="0090617F"/>
    <w:rsid w:val="00907250"/>
    <w:rsid w:val="009102B8"/>
    <w:rsid w:val="0091209A"/>
    <w:rsid w:val="0091325A"/>
    <w:rsid w:val="00914104"/>
    <w:rsid w:val="009142A4"/>
    <w:rsid w:val="00916800"/>
    <w:rsid w:val="00917D2F"/>
    <w:rsid w:val="00917D61"/>
    <w:rsid w:val="00923B76"/>
    <w:rsid w:val="0092440E"/>
    <w:rsid w:val="00925476"/>
    <w:rsid w:val="00926748"/>
    <w:rsid w:val="00926F64"/>
    <w:rsid w:val="00936802"/>
    <w:rsid w:val="00943294"/>
    <w:rsid w:val="0094383C"/>
    <w:rsid w:val="00944994"/>
    <w:rsid w:val="00946550"/>
    <w:rsid w:val="00947967"/>
    <w:rsid w:val="00947B98"/>
    <w:rsid w:val="00953EEF"/>
    <w:rsid w:val="00954608"/>
    <w:rsid w:val="00957B43"/>
    <w:rsid w:val="00962D67"/>
    <w:rsid w:val="0096301E"/>
    <w:rsid w:val="009630E9"/>
    <w:rsid w:val="009637FE"/>
    <w:rsid w:val="00963D4B"/>
    <w:rsid w:val="0096401B"/>
    <w:rsid w:val="0096509C"/>
    <w:rsid w:val="00965128"/>
    <w:rsid w:val="009654F7"/>
    <w:rsid w:val="00966244"/>
    <w:rsid w:val="00966743"/>
    <w:rsid w:val="00966F94"/>
    <w:rsid w:val="00967EE0"/>
    <w:rsid w:val="009704B5"/>
    <w:rsid w:val="0097374C"/>
    <w:rsid w:val="00974379"/>
    <w:rsid w:val="009765D3"/>
    <w:rsid w:val="00981938"/>
    <w:rsid w:val="00981AEC"/>
    <w:rsid w:val="00981BBC"/>
    <w:rsid w:val="009831B6"/>
    <w:rsid w:val="00990091"/>
    <w:rsid w:val="0099591B"/>
    <w:rsid w:val="00995940"/>
    <w:rsid w:val="00995E99"/>
    <w:rsid w:val="00995EDB"/>
    <w:rsid w:val="0099603D"/>
    <w:rsid w:val="0099736F"/>
    <w:rsid w:val="00997766"/>
    <w:rsid w:val="009A519A"/>
    <w:rsid w:val="009A7151"/>
    <w:rsid w:val="009A7AB7"/>
    <w:rsid w:val="009A7E2C"/>
    <w:rsid w:val="009B3A81"/>
    <w:rsid w:val="009B47AC"/>
    <w:rsid w:val="009B7126"/>
    <w:rsid w:val="009B7567"/>
    <w:rsid w:val="009C2A63"/>
    <w:rsid w:val="009C6793"/>
    <w:rsid w:val="009D0C48"/>
    <w:rsid w:val="009D4E1D"/>
    <w:rsid w:val="009D5BE3"/>
    <w:rsid w:val="009D7524"/>
    <w:rsid w:val="009D754C"/>
    <w:rsid w:val="009D79BD"/>
    <w:rsid w:val="009E051F"/>
    <w:rsid w:val="009E3F06"/>
    <w:rsid w:val="009E3F0B"/>
    <w:rsid w:val="009E604E"/>
    <w:rsid w:val="009E619B"/>
    <w:rsid w:val="009F7157"/>
    <w:rsid w:val="00A01579"/>
    <w:rsid w:val="00A01982"/>
    <w:rsid w:val="00A028D5"/>
    <w:rsid w:val="00A02FCB"/>
    <w:rsid w:val="00A03BAA"/>
    <w:rsid w:val="00A12394"/>
    <w:rsid w:val="00A124EC"/>
    <w:rsid w:val="00A12E1F"/>
    <w:rsid w:val="00A14952"/>
    <w:rsid w:val="00A14E13"/>
    <w:rsid w:val="00A15E4C"/>
    <w:rsid w:val="00A1695C"/>
    <w:rsid w:val="00A17FBC"/>
    <w:rsid w:val="00A22504"/>
    <w:rsid w:val="00A263A9"/>
    <w:rsid w:val="00A30DAD"/>
    <w:rsid w:val="00A33C01"/>
    <w:rsid w:val="00A33E7D"/>
    <w:rsid w:val="00A345F8"/>
    <w:rsid w:val="00A3491A"/>
    <w:rsid w:val="00A359CB"/>
    <w:rsid w:val="00A36A93"/>
    <w:rsid w:val="00A377B6"/>
    <w:rsid w:val="00A40B47"/>
    <w:rsid w:val="00A40F1B"/>
    <w:rsid w:val="00A43EBD"/>
    <w:rsid w:val="00A44083"/>
    <w:rsid w:val="00A44A4E"/>
    <w:rsid w:val="00A44A75"/>
    <w:rsid w:val="00A456E3"/>
    <w:rsid w:val="00A46308"/>
    <w:rsid w:val="00A538CC"/>
    <w:rsid w:val="00A5472E"/>
    <w:rsid w:val="00A55B30"/>
    <w:rsid w:val="00A56B57"/>
    <w:rsid w:val="00A57DFF"/>
    <w:rsid w:val="00A620C5"/>
    <w:rsid w:val="00A622B3"/>
    <w:rsid w:val="00A64E76"/>
    <w:rsid w:val="00A71458"/>
    <w:rsid w:val="00A75788"/>
    <w:rsid w:val="00A763AD"/>
    <w:rsid w:val="00A76E7A"/>
    <w:rsid w:val="00A77FF2"/>
    <w:rsid w:val="00A800C7"/>
    <w:rsid w:val="00A83D58"/>
    <w:rsid w:val="00A862DA"/>
    <w:rsid w:val="00A863B5"/>
    <w:rsid w:val="00A90E2B"/>
    <w:rsid w:val="00A90FB7"/>
    <w:rsid w:val="00A959BC"/>
    <w:rsid w:val="00A96BAA"/>
    <w:rsid w:val="00A97E4D"/>
    <w:rsid w:val="00A97E70"/>
    <w:rsid w:val="00AA44F0"/>
    <w:rsid w:val="00AA5AA1"/>
    <w:rsid w:val="00AB0FA3"/>
    <w:rsid w:val="00AB141F"/>
    <w:rsid w:val="00AB1758"/>
    <w:rsid w:val="00AB3B50"/>
    <w:rsid w:val="00AB43BD"/>
    <w:rsid w:val="00AB4D1D"/>
    <w:rsid w:val="00AB7138"/>
    <w:rsid w:val="00AC010B"/>
    <w:rsid w:val="00AC0813"/>
    <w:rsid w:val="00AC0B89"/>
    <w:rsid w:val="00AC2453"/>
    <w:rsid w:val="00AC2576"/>
    <w:rsid w:val="00AD0027"/>
    <w:rsid w:val="00AD0AD9"/>
    <w:rsid w:val="00AD2864"/>
    <w:rsid w:val="00AD4105"/>
    <w:rsid w:val="00AD5B5A"/>
    <w:rsid w:val="00AD6570"/>
    <w:rsid w:val="00AD6660"/>
    <w:rsid w:val="00AE362A"/>
    <w:rsid w:val="00AE760C"/>
    <w:rsid w:val="00AF01DD"/>
    <w:rsid w:val="00AF0F38"/>
    <w:rsid w:val="00AF6BE1"/>
    <w:rsid w:val="00B00A4D"/>
    <w:rsid w:val="00B01B96"/>
    <w:rsid w:val="00B02066"/>
    <w:rsid w:val="00B02895"/>
    <w:rsid w:val="00B05450"/>
    <w:rsid w:val="00B11986"/>
    <w:rsid w:val="00B121D7"/>
    <w:rsid w:val="00B124D3"/>
    <w:rsid w:val="00B15A6B"/>
    <w:rsid w:val="00B20841"/>
    <w:rsid w:val="00B22ED9"/>
    <w:rsid w:val="00B25B4E"/>
    <w:rsid w:val="00B26D0E"/>
    <w:rsid w:val="00B362F1"/>
    <w:rsid w:val="00B365E2"/>
    <w:rsid w:val="00B42B6C"/>
    <w:rsid w:val="00B43E28"/>
    <w:rsid w:val="00B47734"/>
    <w:rsid w:val="00B553CC"/>
    <w:rsid w:val="00B57E01"/>
    <w:rsid w:val="00B60231"/>
    <w:rsid w:val="00B62D3B"/>
    <w:rsid w:val="00B655BE"/>
    <w:rsid w:val="00B658B6"/>
    <w:rsid w:val="00B70FE5"/>
    <w:rsid w:val="00B765D7"/>
    <w:rsid w:val="00B76BD3"/>
    <w:rsid w:val="00B80035"/>
    <w:rsid w:val="00B811FD"/>
    <w:rsid w:val="00B82349"/>
    <w:rsid w:val="00B83010"/>
    <w:rsid w:val="00B85386"/>
    <w:rsid w:val="00B8640D"/>
    <w:rsid w:val="00B917F9"/>
    <w:rsid w:val="00B92396"/>
    <w:rsid w:val="00B93DDE"/>
    <w:rsid w:val="00B949C4"/>
    <w:rsid w:val="00BA2E2E"/>
    <w:rsid w:val="00BA6690"/>
    <w:rsid w:val="00BA7009"/>
    <w:rsid w:val="00BB06AE"/>
    <w:rsid w:val="00BB0A2B"/>
    <w:rsid w:val="00BB2F30"/>
    <w:rsid w:val="00BB3D4A"/>
    <w:rsid w:val="00BB56C2"/>
    <w:rsid w:val="00BB5B8E"/>
    <w:rsid w:val="00BB5E8F"/>
    <w:rsid w:val="00BC0E26"/>
    <w:rsid w:val="00BC39EC"/>
    <w:rsid w:val="00BC493E"/>
    <w:rsid w:val="00BC5233"/>
    <w:rsid w:val="00BC539F"/>
    <w:rsid w:val="00BC5B8A"/>
    <w:rsid w:val="00BC6A60"/>
    <w:rsid w:val="00BC746A"/>
    <w:rsid w:val="00BD1BA2"/>
    <w:rsid w:val="00BD2021"/>
    <w:rsid w:val="00BD3763"/>
    <w:rsid w:val="00BD44E4"/>
    <w:rsid w:val="00BD62ED"/>
    <w:rsid w:val="00BE51B2"/>
    <w:rsid w:val="00BE684B"/>
    <w:rsid w:val="00BF13B3"/>
    <w:rsid w:val="00BF2C16"/>
    <w:rsid w:val="00BF3264"/>
    <w:rsid w:val="00BF3332"/>
    <w:rsid w:val="00BF3861"/>
    <w:rsid w:val="00BF5208"/>
    <w:rsid w:val="00C0134B"/>
    <w:rsid w:val="00C027CE"/>
    <w:rsid w:val="00C0571A"/>
    <w:rsid w:val="00C075C2"/>
    <w:rsid w:val="00C102BE"/>
    <w:rsid w:val="00C11A4B"/>
    <w:rsid w:val="00C13F44"/>
    <w:rsid w:val="00C167DE"/>
    <w:rsid w:val="00C16C87"/>
    <w:rsid w:val="00C20356"/>
    <w:rsid w:val="00C227F3"/>
    <w:rsid w:val="00C23C2D"/>
    <w:rsid w:val="00C25B68"/>
    <w:rsid w:val="00C3134D"/>
    <w:rsid w:val="00C31CA8"/>
    <w:rsid w:val="00C32551"/>
    <w:rsid w:val="00C3495F"/>
    <w:rsid w:val="00C35F88"/>
    <w:rsid w:val="00C36FFD"/>
    <w:rsid w:val="00C414AB"/>
    <w:rsid w:val="00C43F5C"/>
    <w:rsid w:val="00C44A3F"/>
    <w:rsid w:val="00C45B23"/>
    <w:rsid w:val="00C5222C"/>
    <w:rsid w:val="00C529BD"/>
    <w:rsid w:val="00C52CA5"/>
    <w:rsid w:val="00C54D06"/>
    <w:rsid w:val="00C562E3"/>
    <w:rsid w:val="00C600DF"/>
    <w:rsid w:val="00C62231"/>
    <w:rsid w:val="00C6607C"/>
    <w:rsid w:val="00C72327"/>
    <w:rsid w:val="00C7276A"/>
    <w:rsid w:val="00C76B8F"/>
    <w:rsid w:val="00C77DED"/>
    <w:rsid w:val="00C81064"/>
    <w:rsid w:val="00C826BC"/>
    <w:rsid w:val="00C86953"/>
    <w:rsid w:val="00C9294C"/>
    <w:rsid w:val="00CA073D"/>
    <w:rsid w:val="00CA1A79"/>
    <w:rsid w:val="00CA3872"/>
    <w:rsid w:val="00CA3E65"/>
    <w:rsid w:val="00CA7381"/>
    <w:rsid w:val="00CA748B"/>
    <w:rsid w:val="00CB0FE4"/>
    <w:rsid w:val="00CB144A"/>
    <w:rsid w:val="00CB276D"/>
    <w:rsid w:val="00CB4C31"/>
    <w:rsid w:val="00CB5F09"/>
    <w:rsid w:val="00CB6974"/>
    <w:rsid w:val="00CB756F"/>
    <w:rsid w:val="00CC00C0"/>
    <w:rsid w:val="00CC049D"/>
    <w:rsid w:val="00CC0C2C"/>
    <w:rsid w:val="00CC200D"/>
    <w:rsid w:val="00CC2AF1"/>
    <w:rsid w:val="00CC62A7"/>
    <w:rsid w:val="00CD0A68"/>
    <w:rsid w:val="00CD46F9"/>
    <w:rsid w:val="00CD488F"/>
    <w:rsid w:val="00CD4BF4"/>
    <w:rsid w:val="00CD5320"/>
    <w:rsid w:val="00CD71AD"/>
    <w:rsid w:val="00CD79CE"/>
    <w:rsid w:val="00CE12F9"/>
    <w:rsid w:val="00CE1A35"/>
    <w:rsid w:val="00CE2440"/>
    <w:rsid w:val="00CE2E4B"/>
    <w:rsid w:val="00CE5B73"/>
    <w:rsid w:val="00CE6AE7"/>
    <w:rsid w:val="00CE7B12"/>
    <w:rsid w:val="00CE7EAB"/>
    <w:rsid w:val="00CF0D3E"/>
    <w:rsid w:val="00CF4B12"/>
    <w:rsid w:val="00CF539D"/>
    <w:rsid w:val="00D0456B"/>
    <w:rsid w:val="00D05CF3"/>
    <w:rsid w:val="00D06112"/>
    <w:rsid w:val="00D07AEA"/>
    <w:rsid w:val="00D1065D"/>
    <w:rsid w:val="00D112E6"/>
    <w:rsid w:val="00D12DA1"/>
    <w:rsid w:val="00D1583E"/>
    <w:rsid w:val="00D16B3D"/>
    <w:rsid w:val="00D20282"/>
    <w:rsid w:val="00D20E44"/>
    <w:rsid w:val="00D20E6D"/>
    <w:rsid w:val="00D21CE1"/>
    <w:rsid w:val="00D22988"/>
    <w:rsid w:val="00D24D31"/>
    <w:rsid w:val="00D25751"/>
    <w:rsid w:val="00D25CBB"/>
    <w:rsid w:val="00D25D61"/>
    <w:rsid w:val="00D330BA"/>
    <w:rsid w:val="00D34D73"/>
    <w:rsid w:val="00D35E3A"/>
    <w:rsid w:val="00D36A20"/>
    <w:rsid w:val="00D36E22"/>
    <w:rsid w:val="00D43562"/>
    <w:rsid w:val="00D44974"/>
    <w:rsid w:val="00D468B7"/>
    <w:rsid w:val="00D50DAD"/>
    <w:rsid w:val="00D57EE7"/>
    <w:rsid w:val="00D60D97"/>
    <w:rsid w:val="00D6168C"/>
    <w:rsid w:val="00D63C89"/>
    <w:rsid w:val="00D66368"/>
    <w:rsid w:val="00D66396"/>
    <w:rsid w:val="00D67C33"/>
    <w:rsid w:val="00D71076"/>
    <w:rsid w:val="00D71E3E"/>
    <w:rsid w:val="00D72409"/>
    <w:rsid w:val="00D74F41"/>
    <w:rsid w:val="00D75981"/>
    <w:rsid w:val="00D75A58"/>
    <w:rsid w:val="00D82153"/>
    <w:rsid w:val="00D825AA"/>
    <w:rsid w:val="00D835A2"/>
    <w:rsid w:val="00D83885"/>
    <w:rsid w:val="00D85C22"/>
    <w:rsid w:val="00D85F83"/>
    <w:rsid w:val="00D914B3"/>
    <w:rsid w:val="00D91C18"/>
    <w:rsid w:val="00D958EB"/>
    <w:rsid w:val="00DA3FA7"/>
    <w:rsid w:val="00DA4385"/>
    <w:rsid w:val="00DB06BB"/>
    <w:rsid w:val="00DB1675"/>
    <w:rsid w:val="00DB1A21"/>
    <w:rsid w:val="00DB2E48"/>
    <w:rsid w:val="00DB33F8"/>
    <w:rsid w:val="00DB3A65"/>
    <w:rsid w:val="00DC10D1"/>
    <w:rsid w:val="00DC2680"/>
    <w:rsid w:val="00DC2AE3"/>
    <w:rsid w:val="00DC2E1F"/>
    <w:rsid w:val="00DC4D91"/>
    <w:rsid w:val="00DC517D"/>
    <w:rsid w:val="00DC61A7"/>
    <w:rsid w:val="00DC690A"/>
    <w:rsid w:val="00DC7452"/>
    <w:rsid w:val="00DD0E6B"/>
    <w:rsid w:val="00DD21B4"/>
    <w:rsid w:val="00DD2FAE"/>
    <w:rsid w:val="00DD46DB"/>
    <w:rsid w:val="00DD5833"/>
    <w:rsid w:val="00DD64B1"/>
    <w:rsid w:val="00DE3019"/>
    <w:rsid w:val="00DE365C"/>
    <w:rsid w:val="00DE4D00"/>
    <w:rsid w:val="00DE4DCD"/>
    <w:rsid w:val="00DF0129"/>
    <w:rsid w:val="00DF0E4F"/>
    <w:rsid w:val="00DF435E"/>
    <w:rsid w:val="00DF63E9"/>
    <w:rsid w:val="00E01206"/>
    <w:rsid w:val="00E01727"/>
    <w:rsid w:val="00E02E85"/>
    <w:rsid w:val="00E034A1"/>
    <w:rsid w:val="00E03A9F"/>
    <w:rsid w:val="00E06545"/>
    <w:rsid w:val="00E11400"/>
    <w:rsid w:val="00E13EFD"/>
    <w:rsid w:val="00E141A8"/>
    <w:rsid w:val="00E257FC"/>
    <w:rsid w:val="00E25973"/>
    <w:rsid w:val="00E26115"/>
    <w:rsid w:val="00E31435"/>
    <w:rsid w:val="00E3274A"/>
    <w:rsid w:val="00E346FC"/>
    <w:rsid w:val="00E34D0F"/>
    <w:rsid w:val="00E44B0B"/>
    <w:rsid w:val="00E50D9B"/>
    <w:rsid w:val="00E54143"/>
    <w:rsid w:val="00E54366"/>
    <w:rsid w:val="00E55E3F"/>
    <w:rsid w:val="00E57DB6"/>
    <w:rsid w:val="00E606A6"/>
    <w:rsid w:val="00E60FBA"/>
    <w:rsid w:val="00E6241E"/>
    <w:rsid w:val="00E6551E"/>
    <w:rsid w:val="00E6604D"/>
    <w:rsid w:val="00E72BD9"/>
    <w:rsid w:val="00E75B15"/>
    <w:rsid w:val="00E75DD5"/>
    <w:rsid w:val="00E8467D"/>
    <w:rsid w:val="00E87340"/>
    <w:rsid w:val="00E87BA3"/>
    <w:rsid w:val="00E91150"/>
    <w:rsid w:val="00E92CE9"/>
    <w:rsid w:val="00EA2779"/>
    <w:rsid w:val="00EA285F"/>
    <w:rsid w:val="00EA445E"/>
    <w:rsid w:val="00EA573D"/>
    <w:rsid w:val="00EA6CF6"/>
    <w:rsid w:val="00EA7017"/>
    <w:rsid w:val="00EA7D59"/>
    <w:rsid w:val="00EB0143"/>
    <w:rsid w:val="00EB04C5"/>
    <w:rsid w:val="00EB0E8A"/>
    <w:rsid w:val="00EB4EEE"/>
    <w:rsid w:val="00EC51BC"/>
    <w:rsid w:val="00EC571E"/>
    <w:rsid w:val="00EC5933"/>
    <w:rsid w:val="00EC5B44"/>
    <w:rsid w:val="00ED0765"/>
    <w:rsid w:val="00ED303B"/>
    <w:rsid w:val="00ED4890"/>
    <w:rsid w:val="00ED5E3E"/>
    <w:rsid w:val="00EE1DEA"/>
    <w:rsid w:val="00EE72BB"/>
    <w:rsid w:val="00EE7B86"/>
    <w:rsid w:val="00EF002A"/>
    <w:rsid w:val="00EF4045"/>
    <w:rsid w:val="00EF56AA"/>
    <w:rsid w:val="00EF74AD"/>
    <w:rsid w:val="00EF7AE3"/>
    <w:rsid w:val="00F00743"/>
    <w:rsid w:val="00F013AD"/>
    <w:rsid w:val="00F0262C"/>
    <w:rsid w:val="00F052A2"/>
    <w:rsid w:val="00F06304"/>
    <w:rsid w:val="00F07922"/>
    <w:rsid w:val="00F11867"/>
    <w:rsid w:val="00F11AE7"/>
    <w:rsid w:val="00F17D8D"/>
    <w:rsid w:val="00F208BC"/>
    <w:rsid w:val="00F22276"/>
    <w:rsid w:val="00F235C4"/>
    <w:rsid w:val="00F236AF"/>
    <w:rsid w:val="00F2530A"/>
    <w:rsid w:val="00F26502"/>
    <w:rsid w:val="00F27059"/>
    <w:rsid w:val="00F41977"/>
    <w:rsid w:val="00F45611"/>
    <w:rsid w:val="00F47B8F"/>
    <w:rsid w:val="00F51606"/>
    <w:rsid w:val="00F521E2"/>
    <w:rsid w:val="00F535F2"/>
    <w:rsid w:val="00F56F7D"/>
    <w:rsid w:val="00F61C9F"/>
    <w:rsid w:val="00F63452"/>
    <w:rsid w:val="00F65A46"/>
    <w:rsid w:val="00F65EE9"/>
    <w:rsid w:val="00F66B71"/>
    <w:rsid w:val="00F70DF3"/>
    <w:rsid w:val="00F73820"/>
    <w:rsid w:val="00F769F4"/>
    <w:rsid w:val="00F80DC3"/>
    <w:rsid w:val="00F8351E"/>
    <w:rsid w:val="00F83C60"/>
    <w:rsid w:val="00F866AE"/>
    <w:rsid w:val="00F914DD"/>
    <w:rsid w:val="00F94E7F"/>
    <w:rsid w:val="00F96413"/>
    <w:rsid w:val="00F97777"/>
    <w:rsid w:val="00FA2AEF"/>
    <w:rsid w:val="00FA6E33"/>
    <w:rsid w:val="00FB2C33"/>
    <w:rsid w:val="00FB7585"/>
    <w:rsid w:val="00FC1D75"/>
    <w:rsid w:val="00FC32BB"/>
    <w:rsid w:val="00FC3478"/>
    <w:rsid w:val="00FC5B15"/>
    <w:rsid w:val="00FC75B9"/>
    <w:rsid w:val="00FD06F6"/>
    <w:rsid w:val="00FD16B4"/>
    <w:rsid w:val="00FD2337"/>
    <w:rsid w:val="00FD2BC5"/>
    <w:rsid w:val="00FD37B0"/>
    <w:rsid w:val="00FD60DA"/>
    <w:rsid w:val="00FE0C82"/>
    <w:rsid w:val="00FE1800"/>
    <w:rsid w:val="00FE414B"/>
    <w:rsid w:val="00FE4C05"/>
    <w:rsid w:val="00FF0933"/>
    <w:rsid w:val="00FF0D91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B37EA4"/>
  <w15:chartTrackingRefBased/>
  <w15:docId w15:val="{E4468EB3-843C-440A-85CB-044407F4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927"/>
    <w:pPr>
      <w:spacing w:line="30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CB276D"/>
    <w:pPr>
      <w:keepNext/>
      <w:keepLines/>
      <w:numPr>
        <w:numId w:val="6"/>
      </w:numPr>
      <w:spacing w:before="360" w:line="240" w:lineRule="auto"/>
      <w:outlineLvl w:val="0"/>
    </w:pPr>
    <w:rPr>
      <w:rFonts w:eastAsiaTheme="majorEastAsia" w:cstheme="majorBidi"/>
      <w:color w:val="000000" w:themeColor="text1"/>
      <w:sz w:val="40"/>
      <w:szCs w:val="40"/>
      <w14:numSpacing w14:val="proportion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10D1"/>
    <w:pPr>
      <w:keepNext/>
      <w:keepLines/>
      <w:spacing w:before="480" w:after="24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6E2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76D"/>
    <w:rPr>
      <w:rFonts w:eastAsiaTheme="majorEastAsia" w:cstheme="majorBidi"/>
      <w:color w:val="000000" w:themeColor="text1"/>
      <w:sz w:val="40"/>
      <w:szCs w:val="40"/>
      <w14:numSpacing w14:val="proportional"/>
    </w:rPr>
  </w:style>
  <w:style w:type="character" w:customStyle="1" w:styleId="Ttulo2Car">
    <w:name w:val="Título 2 Car"/>
    <w:basedOn w:val="Fuentedeprrafopredeter"/>
    <w:link w:val="Ttulo2"/>
    <w:uiPriority w:val="9"/>
    <w:rsid w:val="00DC10D1"/>
    <w:rPr>
      <w:rFonts w:eastAsiaTheme="majorEastAsia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6E22"/>
    <w:rPr>
      <w:rFonts w:eastAsiaTheme="majorEastAsia" w:cstheme="majorBidi"/>
      <w:b/>
      <w:color w:val="000000" w:themeColor="text1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A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A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A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85F"/>
    <w:pPr>
      <w:spacing w:before="360" w:after="3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A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A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A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A6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70F3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70F32"/>
    <w:rPr>
      <w:rFonts w:eastAsiaTheme="minorEastAsia"/>
      <w:kern w:val="0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796004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484234"/>
    <w:pPr>
      <w:spacing w:before="240" w:after="0" w:line="259" w:lineRule="auto"/>
      <w:outlineLvl w:val="9"/>
    </w:pPr>
    <w:rPr>
      <w:rFonts w:asciiTheme="majorHAnsi" w:hAnsiTheme="majorHAnsi"/>
      <w:b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84234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84234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84234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C10D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D5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5BE3"/>
  </w:style>
  <w:style w:type="paragraph" w:styleId="Piedepgina">
    <w:name w:val="footer"/>
    <w:basedOn w:val="Normal"/>
    <w:link w:val="PiedepginaCar"/>
    <w:uiPriority w:val="99"/>
    <w:unhideWhenUsed/>
    <w:rsid w:val="009D5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BE3"/>
  </w:style>
  <w:style w:type="paragraph" w:styleId="Textonotapie">
    <w:name w:val="footnote text"/>
    <w:basedOn w:val="Normal"/>
    <w:link w:val="TextonotapieCar"/>
    <w:uiPriority w:val="99"/>
    <w:semiHidden/>
    <w:unhideWhenUsed/>
    <w:rsid w:val="0073067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3067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3067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3067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3067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730675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F419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3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6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localhost:8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Plantillas%20personalizadas%20de%20Office\PLANTILLA%20DOCUMENT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8CEC22-D903-4A54-A144-3E531C413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DOCUMENTOS.dotx</Template>
  <TotalTime>433</TotalTime>
  <Pages>6</Pages>
  <Words>745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>RESTIFY</dc:subject>
  <dc:creator>Jaime Canay Agho</dc:creator>
  <cp:keywords/>
  <dc:description/>
  <cp:lastModifiedBy>Jaime Canay</cp:lastModifiedBy>
  <cp:revision>1</cp:revision>
  <dcterms:created xsi:type="dcterms:W3CDTF">2026-05-31T13:38:00Z</dcterms:created>
  <dcterms:modified xsi:type="dcterms:W3CDTF">2026-05-31T20:52:00Z</dcterms:modified>
</cp:coreProperties>
</file>